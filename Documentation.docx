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97098819"/>
        <w:docPartObj>
          <w:docPartGallery w:val="Cover Pages"/>
          <w:docPartUnique/>
        </w:docPartObj>
      </w:sdtPr>
      <w:sdtContent>
        <w:p w14:paraId="3E9F7CD1" w14:textId="616DC9C4" w:rsidR="00E600C9" w:rsidRDefault="00E600C9" w:rsidP="00920EAE">
          <w:pPr>
            <w:jc w:val="center"/>
          </w:pPr>
          <w:r>
            <w:rPr>
              <w:noProof/>
            </w:rPr>
            <mc:AlternateContent>
              <mc:Choice Requires="wps">
                <w:drawing>
                  <wp:anchor distT="45720" distB="45720" distL="114300" distR="114300" simplePos="0" relativeHeight="251663360" behindDoc="0" locked="0" layoutInCell="1" allowOverlap="1" wp14:anchorId="4C87D893" wp14:editId="128C6E39">
                    <wp:simplePos x="0" y="0"/>
                    <wp:positionH relativeFrom="margin">
                      <wp:align>right</wp:align>
                    </wp:positionH>
                    <wp:positionV relativeFrom="paragraph">
                      <wp:posOffset>232410</wp:posOffset>
                    </wp:positionV>
                    <wp:extent cx="594106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1404620"/>
                            </a:xfrm>
                            <a:prstGeom prst="rect">
                              <a:avLst/>
                            </a:prstGeom>
                            <a:noFill/>
                            <a:ln w="9525">
                              <a:noFill/>
                              <a:miter lim="800000"/>
                              <a:headEnd/>
                              <a:tailEnd/>
                            </a:ln>
                          </wps:spPr>
                          <wps:txbx>
                            <w:txbxContent>
                              <w:p w14:paraId="1C8669C0" w14:textId="42E2ED1D" w:rsidR="00946FED" w:rsidRPr="008F1194" w:rsidRDefault="00946FED" w:rsidP="00E600C9">
                                <w:pPr>
                                  <w:jc w:val="center"/>
                                  <w:rPr>
                                    <w:b/>
                                    <w:color w:val="D83B01"/>
                                    <w:sz w:val="16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87D893" id="_x0000_t202" coordsize="21600,21600" o:spt="202" path="m,l,21600r21600,l21600,xe">
                    <v:stroke joinstyle="miter"/>
                    <v:path gradientshapeok="t" o:connecttype="rect"/>
                  </v:shapetype>
                  <v:shape id="Text Box 2" o:spid="_x0000_s1026" type="#_x0000_t202" style="position:absolute;left:0;text-align:left;margin-left:416.6pt;margin-top:18.3pt;width:467.8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" filled="f" stroked="f">
                    <v:textbox style="mso-fit-shape-to-text:t">
                      <w:txbxContent>
                        <w:p w14:paraId="1C8669C0" w14:textId="42E2ED1D" w:rsidR="00946FED" w:rsidRPr="008F1194" w:rsidRDefault="00946FED" w:rsidP="00E600C9">
                          <w:pPr>
                            <w:jc w:val="center"/>
                            <w:rPr>
                              <w:b/>
                              <w:color w:val="D83B01"/>
                              <w:sz w:val="160"/>
                            </w:rPr>
                          </w:pPr>
                        </w:p>
                      </w:txbxContent>
                    </v:textbox>
                    <w10:wrap type="square" anchorx="margin"/>
                  </v:shape>
                </w:pict>
              </mc:Fallback>
            </mc:AlternateContent>
          </w:r>
        </w:p>
        <w:p w14:paraId="07842410" w14:textId="77777777" w:rsidR="00E600C9" w:rsidRDefault="00E600C9" w:rsidP="00E600C9"/>
        <w:p w14:paraId="73682DE3" w14:textId="77777777" w:rsidR="00E600C9" w:rsidRDefault="00E600C9" w:rsidP="00E600C9">
          <w:r>
            <w:rPr>
              <w:noProof/>
            </w:rPr>
            <mc:AlternateContent>
              <mc:Choice Requires="wps">
                <w:drawing>
                  <wp:anchor distT="45720" distB="45720" distL="114300" distR="114300" simplePos="0" relativeHeight="251661312" behindDoc="0" locked="0" layoutInCell="1" allowOverlap="1" wp14:anchorId="306D4CFC" wp14:editId="6C2F35F0">
                    <wp:simplePos x="0" y="0"/>
                    <wp:positionH relativeFrom="margin">
                      <wp:align>right</wp:align>
                    </wp:positionH>
                    <wp:positionV relativeFrom="paragraph">
                      <wp:posOffset>334645</wp:posOffset>
                    </wp:positionV>
                    <wp:extent cx="594106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1404620"/>
                            </a:xfrm>
                            <a:prstGeom prst="rect">
                              <a:avLst/>
                            </a:prstGeom>
                            <a:noFill/>
                            <a:ln w="9525">
                              <a:noFill/>
                              <a:miter lim="800000"/>
                              <a:headEnd/>
                              <a:tailEnd/>
                            </a:ln>
                          </wps:spPr>
                          <wps:txbx>
                            <w:txbxContent>
                              <w:p w14:paraId="1C7142FB" w14:textId="16AF5485" w:rsidR="00946FED" w:rsidRPr="008F1194" w:rsidRDefault="00946FED" w:rsidP="00E600C9">
                                <w:pPr>
                                  <w:jc w:val="center"/>
                                  <w:rPr>
                                    <w:b/>
                                    <w:color w:val="D83B01"/>
                                    <w:sz w:val="16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6D4CFC" id="_x0000_s1027" type="#_x0000_t202" style="position:absolute;margin-left:416.6pt;margin-top:26.35pt;width:467.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" filled="f" stroked="f">
                    <v:textbox style="mso-fit-shape-to-text:t">
                      <w:txbxContent>
                        <w:p w14:paraId="1C7142FB" w14:textId="16AF5485" w:rsidR="00946FED" w:rsidRPr="008F1194" w:rsidRDefault="00946FED" w:rsidP="00E600C9">
                          <w:pPr>
                            <w:jc w:val="center"/>
                            <w:rPr>
                              <w:b/>
                              <w:color w:val="D83B01"/>
                              <w:sz w:val="160"/>
                            </w:rPr>
                          </w:pPr>
                        </w:p>
                      </w:txbxContent>
                    </v:textbox>
                    <w10:wrap type="square" anchorx="margin"/>
                  </v:shape>
                </w:pict>
              </mc:Fallback>
            </mc:AlternateContent>
          </w:r>
        </w:p>
        <w:p w14:paraId="7EB54084" w14:textId="77777777" w:rsidR="00E600C9" w:rsidRDefault="00E600C9" w:rsidP="00E600C9"/>
        <w:p w14:paraId="0A790D41" w14:textId="77777777" w:rsidR="00E600C9" w:rsidRDefault="00E600C9" w:rsidP="00E600C9"/>
        <w:p w14:paraId="60FE2F7B" w14:textId="20C55979" w:rsidR="00E600C9" w:rsidRDefault="00E600C9" w:rsidP="00E600C9"/>
        <w:p w14:paraId="2020581B" w14:textId="7D7C9D64" w:rsidR="00E600C9" w:rsidRDefault="00E600C9" w:rsidP="00E600C9"/>
        <w:p w14:paraId="13E0B4AA" w14:textId="77777777" w:rsidR="00E600C9" w:rsidRDefault="00E600C9" w:rsidP="00E600C9"/>
        <w:p w14:paraId="2E7FA1B8" w14:textId="4A28EE64" w:rsidR="00E600C9" w:rsidRDefault="00E600C9" w:rsidP="00E600C9"/>
        <w:p w14:paraId="716BE004" w14:textId="33D36D0D" w:rsidR="00E600C9" w:rsidRDefault="00E600C9" w:rsidP="00E600C9"/>
        <w:p w14:paraId="527DE0EE" w14:textId="375A6A75" w:rsidR="00E600C9" w:rsidRDefault="00E600C9" w:rsidP="00E600C9"/>
        <w:p w14:paraId="422ADE75" w14:textId="6BE2AADB" w:rsidR="00E600C9" w:rsidRDefault="00E600C9" w:rsidP="00E600C9"/>
        <w:p w14:paraId="3A4B11E9" w14:textId="77777777" w:rsidR="00920EAE" w:rsidRDefault="00920EAE" w:rsidP="00E600C9"/>
        <w:p w14:paraId="716B1B16" w14:textId="77777777" w:rsidR="00920EAE" w:rsidRDefault="00920EAE" w:rsidP="00E600C9"/>
        <w:p w14:paraId="20F5D76A" w14:textId="77777777" w:rsidR="00920EAE" w:rsidRDefault="00920EAE" w:rsidP="00E600C9"/>
        <w:p w14:paraId="7C1A6939" w14:textId="77777777" w:rsidR="00920EAE" w:rsidRDefault="00920EAE" w:rsidP="00E600C9"/>
        <w:p w14:paraId="6D94DA62" w14:textId="77777777" w:rsidR="00920EAE" w:rsidRDefault="00920EAE" w:rsidP="00E600C9"/>
        <w:p w14:paraId="241C9823" w14:textId="77777777" w:rsidR="00920EAE" w:rsidRDefault="00920EAE" w:rsidP="00E600C9"/>
        <w:p w14:paraId="797E1EFB" w14:textId="77777777" w:rsidR="00920EAE" w:rsidRDefault="00920EAE" w:rsidP="00E600C9"/>
        <w:p w14:paraId="611DC88A" w14:textId="1795D9C9" w:rsidR="00920EAE" w:rsidRDefault="00920EAE" w:rsidP="00E600C9"/>
        <w:p w14:paraId="67629EE2" w14:textId="77777777" w:rsidR="00920EAE" w:rsidRDefault="00920EAE" w:rsidP="00E600C9"/>
        <w:p w14:paraId="4A589657" w14:textId="77777777" w:rsidR="00920EAE" w:rsidRDefault="00920EAE" w:rsidP="00E600C9"/>
        <w:p w14:paraId="01A4F9BC" w14:textId="353BCA5D" w:rsidR="00E600C9" w:rsidRDefault="00E600C9" w:rsidP="00E600C9"/>
        <w:p w14:paraId="310D62DC" w14:textId="53670322" w:rsidR="00E600C9" w:rsidRDefault="00E600C9" w:rsidP="00E600C9"/>
        <w:p w14:paraId="6996694A" w14:textId="427E73AD" w:rsidR="00E600C9" w:rsidRDefault="00E600C9" w:rsidP="00E600C9"/>
        <w:p w14:paraId="4A521948" w14:textId="5F01967A" w:rsidR="00E600C9" w:rsidRDefault="00E600C9" w:rsidP="00E600C9"/>
        <w:p w14:paraId="5A5DA045" w14:textId="40CB721E" w:rsidR="006825A8" w:rsidRDefault="006825A8" w:rsidP="00E600C9">
          <w:pPr>
            <w:spacing w:line="240" w:lineRule="auto"/>
            <w:jc w:val="both"/>
            <w:rPr>
              <w:color w:val="D83B01"/>
              <w:sz w:val="28"/>
            </w:rPr>
          </w:pPr>
        </w:p>
        <w:p w14:paraId="5B102FE5" w14:textId="438C5B73" w:rsidR="006825A8" w:rsidRDefault="006825A8" w:rsidP="00E600C9">
          <w:pPr>
            <w:spacing w:line="240" w:lineRule="auto"/>
            <w:jc w:val="both"/>
            <w:rPr>
              <w:color w:val="D83B01"/>
              <w:sz w:val="28"/>
            </w:rPr>
          </w:pPr>
        </w:p>
        <w:p w14:paraId="7A9D2E6E" w14:textId="7B0B2220" w:rsidR="00920EAE" w:rsidRDefault="00920EAE" w:rsidP="00E600C9">
          <w:pPr>
            <w:spacing w:line="240" w:lineRule="auto"/>
            <w:jc w:val="both"/>
            <w:rPr>
              <w:color w:val="D83B01"/>
              <w:sz w:val="28"/>
            </w:rPr>
          </w:pPr>
        </w:p>
        <w:p w14:paraId="1122BEB4" w14:textId="777D9AC5" w:rsidR="006825A8" w:rsidRPr="00920EAE" w:rsidRDefault="00920EAE" w:rsidP="00920EAE">
          <w:pPr>
            <w:spacing w:line="240" w:lineRule="auto"/>
            <w:jc w:val="center"/>
            <w:rPr>
              <w:rFonts w:ascii="Berlin Sans FB Demi" w:hAnsi="Berlin Sans FB Demi"/>
              <w:color w:val="833C0B" w:themeColor="accent2" w:themeShade="80"/>
              <w:sz w:val="96"/>
              <w:szCs w:val="96"/>
            </w:rPr>
          </w:pPr>
          <w:r w:rsidRPr="00920EAE">
            <w:rPr>
              <w:rFonts w:ascii="Berlin Sans FB Demi" w:hAnsi="Berlin Sans FB Demi"/>
              <w:color w:val="833C0B" w:themeColor="accent2" w:themeShade="80"/>
              <w:sz w:val="96"/>
              <w:szCs w:val="96"/>
            </w:rPr>
            <w:t>CAR PARKING SYSTEM</w:t>
          </w:r>
        </w:p>
        <w:p w14:paraId="371A526D" w14:textId="19AC37ED" w:rsidR="006825A8" w:rsidRDefault="006825A8" w:rsidP="00E600C9">
          <w:pPr>
            <w:spacing w:line="240" w:lineRule="auto"/>
            <w:jc w:val="both"/>
            <w:rPr>
              <w:color w:val="D83B01"/>
              <w:sz w:val="28"/>
            </w:rPr>
          </w:pPr>
        </w:p>
        <w:p w14:paraId="2A140D4B" w14:textId="4BC985CA" w:rsidR="006825A8" w:rsidRDefault="006825A8" w:rsidP="00E600C9">
          <w:pPr>
            <w:spacing w:line="240" w:lineRule="auto"/>
            <w:jc w:val="both"/>
            <w:rPr>
              <w:color w:val="D83B01"/>
              <w:sz w:val="28"/>
            </w:rPr>
          </w:pPr>
        </w:p>
        <w:p w14:paraId="0C5E9E09" w14:textId="311F0A64" w:rsidR="006825A8" w:rsidRDefault="006825A8" w:rsidP="00E600C9">
          <w:pPr>
            <w:spacing w:line="240" w:lineRule="auto"/>
            <w:jc w:val="both"/>
            <w:rPr>
              <w:color w:val="D83B01"/>
              <w:sz w:val="28"/>
            </w:rPr>
          </w:pPr>
        </w:p>
        <w:p w14:paraId="78ED5031" w14:textId="2E1D6D58" w:rsidR="006825A8" w:rsidRDefault="006825A8" w:rsidP="00E600C9">
          <w:pPr>
            <w:spacing w:line="240" w:lineRule="auto"/>
            <w:jc w:val="both"/>
            <w:rPr>
              <w:color w:val="D83B01"/>
              <w:sz w:val="28"/>
            </w:rPr>
          </w:pPr>
        </w:p>
        <w:p w14:paraId="4CB10270" w14:textId="1066AB32" w:rsidR="006825A8" w:rsidRDefault="006825A8" w:rsidP="00E600C9">
          <w:pPr>
            <w:spacing w:line="240" w:lineRule="auto"/>
            <w:jc w:val="both"/>
            <w:rPr>
              <w:color w:val="D83B01"/>
              <w:sz w:val="28"/>
            </w:rPr>
          </w:pPr>
        </w:p>
        <w:p w14:paraId="3EFDD1DC" w14:textId="7F61D01E" w:rsidR="006825A8" w:rsidRDefault="006825A8" w:rsidP="00E600C9">
          <w:pPr>
            <w:spacing w:line="240" w:lineRule="auto"/>
            <w:jc w:val="both"/>
            <w:rPr>
              <w:color w:val="D83B01"/>
              <w:sz w:val="28"/>
            </w:rPr>
          </w:pPr>
        </w:p>
        <w:p w14:paraId="667A18EA" w14:textId="751AB953" w:rsidR="00920EAE" w:rsidRDefault="00920EAE" w:rsidP="00E600C9">
          <w:pPr>
            <w:spacing w:line="240" w:lineRule="auto"/>
            <w:jc w:val="both"/>
            <w:rPr>
              <w:color w:val="D83B01"/>
              <w:sz w:val="28"/>
            </w:rPr>
          </w:pPr>
        </w:p>
        <w:p w14:paraId="1D4489B5" w14:textId="4F549E84" w:rsidR="00920EAE" w:rsidRDefault="00920EAE" w:rsidP="00E600C9">
          <w:pPr>
            <w:spacing w:line="240" w:lineRule="auto"/>
            <w:jc w:val="both"/>
            <w:rPr>
              <w:color w:val="D83B01"/>
              <w:sz w:val="28"/>
            </w:rPr>
          </w:pPr>
        </w:p>
        <w:p w14:paraId="111D1CFD" w14:textId="203285E9" w:rsidR="006825A8" w:rsidRDefault="006825A8" w:rsidP="00E600C9">
          <w:pPr>
            <w:spacing w:line="240" w:lineRule="auto"/>
            <w:jc w:val="both"/>
            <w:rPr>
              <w:color w:val="D83B01"/>
              <w:sz w:val="28"/>
            </w:rPr>
          </w:pPr>
        </w:p>
        <w:p w14:paraId="4FFD9C07" w14:textId="2763F50C" w:rsidR="006825A8" w:rsidRDefault="006825A8" w:rsidP="00E600C9">
          <w:pPr>
            <w:spacing w:line="240" w:lineRule="auto"/>
            <w:jc w:val="both"/>
            <w:rPr>
              <w:color w:val="D83B01"/>
              <w:sz w:val="28"/>
            </w:rPr>
          </w:pPr>
        </w:p>
        <w:p w14:paraId="6C473A67" w14:textId="4DC250CA" w:rsidR="006825A8" w:rsidRDefault="00920EAE" w:rsidP="00E600C9">
          <w:pPr>
            <w:spacing w:line="240" w:lineRule="auto"/>
            <w:jc w:val="both"/>
            <w:rPr>
              <w:color w:val="D83B01"/>
              <w:sz w:val="28"/>
            </w:rPr>
          </w:pPr>
          <w:r>
            <w:rPr>
              <w:noProof/>
            </w:rPr>
            <mc:AlternateContent>
              <mc:Choice Requires="wpg">
                <w:drawing>
                  <wp:anchor distT="0" distB="0" distL="114300" distR="114300" simplePos="0" relativeHeight="251667456" behindDoc="0" locked="0" layoutInCell="1" allowOverlap="1" wp14:anchorId="30D14935" wp14:editId="405A4C93">
                    <wp:simplePos x="0" y="0"/>
                    <wp:positionH relativeFrom="margin">
                      <wp:posOffset>-32273</wp:posOffset>
                    </wp:positionH>
                    <wp:positionV relativeFrom="paragraph">
                      <wp:posOffset>857773</wp:posOffset>
                    </wp:positionV>
                    <wp:extent cx="5935345" cy="84455"/>
                    <wp:effectExtent l="0" t="0" r="8255" b="0"/>
                    <wp:wrapNone/>
                    <wp:docPr id="8" name="Group 8"/>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9" name="Group 9"/>
                            <wpg:cNvGrpSpPr/>
                            <wpg:grpSpPr>
                              <a:xfrm>
                                <a:off x="3182257" y="3628"/>
                                <a:ext cx="2753495" cy="205112"/>
                                <a:chOff x="3182257" y="3628"/>
                                <a:chExt cx="2753495" cy="205112"/>
                              </a:xfrm>
                            </wpg:grpSpPr>
                            <wps:wsp>
                              <wps:cNvPr id="10" name="Rectangle 10"/>
                              <wps:cNvSpPr/>
                              <wps:spPr>
                                <a:xfrm>
                                  <a:off x="3280769" y="3628"/>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182257" y="3635"/>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 name="Group 12"/>
                            <wpg:cNvGrpSpPr/>
                            <wpg:grpSpPr>
                              <a:xfrm rot="10800000">
                                <a:off x="0" y="0"/>
                                <a:ext cx="2753495" cy="205112"/>
                                <a:chOff x="0" y="0"/>
                                <a:chExt cx="2753495" cy="205112"/>
                              </a:xfrm>
                            </wpg:grpSpPr>
                            <wps:wsp>
                              <wps:cNvPr id="14" name="Rectangle 14"/>
                              <wps:cNvSpPr/>
                              <wps:spPr>
                                <a:xfrm>
                                  <a:off x="98512"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473B5AE" id="Group 8" o:spid="_x0000_s1026" style="position:absolute;margin-left:-2.55pt;margin-top:67.55pt;width:467.35pt;height:6.65pt;z-index:251667456;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">
                    <v:group id="Group 9"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" fillcolor="#d83b01" stroked="f" strokeweight="1pt"/>
                      <v:rect id="Rectangle 11"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" fillcolor="#2f2f2f" stroked="f" strokeweight="1pt"/>
                    </v:group>
                    <v:group id="Group 12"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rect id="Rectangle 14"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" fillcolor="#d83b01" stroked="f" strokeweight="1pt"/>
                      <v:rect id="Rectangle 15"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" fillcolor="#2f2f2f" stroked="f" strokeweight="1pt"/>
                    </v:group>
                    <w10:wrap anchorx="margin"/>
                  </v:group>
                </w:pict>
              </mc:Fallback>
            </mc:AlternateContent>
          </w:r>
        </w:p>
        <w:p w14:paraId="12F1452A" w14:textId="648CB3AD" w:rsidR="00E600C9" w:rsidRDefault="00E600C9" w:rsidP="00E600C9"/>
        <w:p w14:paraId="4CF724B7" w14:textId="6BADBDDA" w:rsidR="00E600C9" w:rsidRDefault="00E600C9" w:rsidP="00E600C9"/>
        <w:p w14:paraId="40484CC2" w14:textId="77777777" w:rsidR="00E600C9" w:rsidRDefault="00E600C9" w:rsidP="00E600C9"/>
        <w:p w14:paraId="13D7C56C" w14:textId="5DF38DFD" w:rsidR="00920EAE" w:rsidRPr="00920EAE" w:rsidRDefault="00920EAE" w:rsidP="00CE5276">
          <w:pPr>
            <w:pStyle w:val="ListParagraph"/>
            <w:numPr>
              <w:ilvl w:val="0"/>
              <w:numId w:val="1"/>
            </w:numPr>
            <w:rPr>
              <w:rFonts w:ascii="Bahnschrift SemiBold Condensed" w:hAnsi="Bahnschrift SemiBold Condensed"/>
              <w:color w:val="D83B01"/>
              <w:sz w:val="72"/>
              <w:szCs w:val="72"/>
            </w:rPr>
          </w:pPr>
          <w:r w:rsidRPr="00920EAE">
            <w:rPr>
              <w:rFonts w:ascii="Bahnschrift SemiBold Condensed" w:hAnsi="Bahnschrift SemiBold Condensed"/>
              <w:color w:val="D83B01"/>
              <w:sz w:val="72"/>
              <w:szCs w:val="72"/>
            </w:rPr>
            <w:t>MENU</w:t>
          </w:r>
        </w:p>
        <w:p w14:paraId="639B030B" w14:textId="4CD0988F" w:rsidR="00920EAE" w:rsidRDefault="00920EAE" w:rsidP="00920EAE">
          <w:pPr>
            <w:pStyle w:val="ListParagraph"/>
            <w:rPr>
              <w:rFonts w:ascii="Bahnschrift SemiBold Condensed" w:hAnsi="Bahnschrift SemiBold Condensed"/>
              <w:color w:val="D83B01"/>
              <w:sz w:val="48"/>
              <w:szCs w:val="48"/>
              <w:u w:val="double"/>
            </w:rPr>
          </w:pPr>
        </w:p>
        <w:p w14:paraId="3210B09A" w14:textId="77777777" w:rsidR="00920EAE" w:rsidRPr="00AB5E0F" w:rsidRDefault="00920EAE" w:rsidP="00CE5276">
          <w:pPr>
            <w:pStyle w:val="ListParagraph"/>
            <w:numPr>
              <w:ilvl w:val="0"/>
              <w:numId w:val="9"/>
            </w:numPr>
            <w:rPr>
              <w:rFonts w:ascii="Bahnschrift SemiBold Condensed" w:hAnsi="Bahnschrift SemiBold Condensed"/>
              <w:sz w:val="32"/>
              <w:szCs w:val="32"/>
            </w:rPr>
          </w:pPr>
          <w:r w:rsidRPr="00AB5E0F">
            <w:rPr>
              <w:rFonts w:ascii="Bahnschrift SemiBold Condensed" w:hAnsi="Bahnschrift SemiBold Condensed"/>
              <w:sz w:val="32"/>
              <w:szCs w:val="32"/>
            </w:rPr>
            <w:t>About Software</w:t>
          </w:r>
        </w:p>
        <w:p w14:paraId="79797E70" w14:textId="12BF8FAB" w:rsidR="00920EAE" w:rsidRPr="00AB5E0F" w:rsidRDefault="00920EAE" w:rsidP="00CE5276">
          <w:pPr>
            <w:pStyle w:val="ListParagraph"/>
            <w:numPr>
              <w:ilvl w:val="0"/>
              <w:numId w:val="9"/>
            </w:numPr>
            <w:rPr>
              <w:rFonts w:ascii="Bahnschrift SemiBold Condensed" w:hAnsi="Bahnschrift SemiBold Condensed"/>
              <w:sz w:val="32"/>
              <w:szCs w:val="32"/>
            </w:rPr>
          </w:pPr>
          <w:r w:rsidRPr="00AB5E0F">
            <w:rPr>
              <w:rFonts w:ascii="Bahnschrift SemiBold Condensed" w:hAnsi="Bahnschrift SemiBold Condensed"/>
              <w:sz w:val="32"/>
              <w:szCs w:val="32"/>
            </w:rPr>
            <w:t>System Requirements</w:t>
          </w:r>
        </w:p>
        <w:p w14:paraId="192AFD0A" w14:textId="77777777" w:rsidR="00920EAE" w:rsidRPr="00AB5E0F" w:rsidRDefault="00920EAE" w:rsidP="00CE5276">
          <w:pPr>
            <w:pStyle w:val="ListParagraph"/>
            <w:numPr>
              <w:ilvl w:val="0"/>
              <w:numId w:val="9"/>
            </w:numPr>
            <w:rPr>
              <w:rFonts w:ascii="Bahnschrift SemiBold Condensed" w:hAnsi="Bahnschrift SemiBold Condensed"/>
              <w:sz w:val="32"/>
              <w:szCs w:val="32"/>
            </w:rPr>
          </w:pPr>
          <w:r w:rsidRPr="00AB5E0F">
            <w:rPr>
              <w:rFonts w:ascii="Bahnschrift SemiBold Condensed" w:hAnsi="Bahnschrift SemiBold Condensed"/>
              <w:sz w:val="32"/>
              <w:szCs w:val="32"/>
            </w:rPr>
            <w:t xml:space="preserve">HOW TO INSTRALL </w:t>
          </w:r>
        </w:p>
        <w:p w14:paraId="19A33657" w14:textId="77777777" w:rsidR="00920EAE" w:rsidRPr="00AB5E0F" w:rsidRDefault="00920EAE" w:rsidP="00CE5276">
          <w:pPr>
            <w:pStyle w:val="ListParagraph"/>
            <w:numPr>
              <w:ilvl w:val="0"/>
              <w:numId w:val="9"/>
            </w:numPr>
            <w:rPr>
              <w:rFonts w:ascii="Bahnschrift SemiBold Condensed" w:hAnsi="Bahnschrift SemiBold Condensed"/>
              <w:sz w:val="32"/>
              <w:szCs w:val="32"/>
            </w:rPr>
          </w:pPr>
          <w:r w:rsidRPr="00AB5E0F">
            <w:rPr>
              <w:rFonts w:ascii="Bahnschrift SemiBold Condensed" w:hAnsi="Bahnschrift SemiBold Condensed"/>
              <w:sz w:val="32"/>
              <w:szCs w:val="32"/>
            </w:rPr>
            <w:t xml:space="preserve">HOW TO USE </w:t>
          </w:r>
        </w:p>
        <w:p w14:paraId="0410F2F7" w14:textId="6E5A94C6" w:rsidR="00920EAE" w:rsidRPr="00AB5E0F" w:rsidRDefault="00920EAE" w:rsidP="00CE5276">
          <w:pPr>
            <w:pStyle w:val="ListParagraph"/>
            <w:numPr>
              <w:ilvl w:val="0"/>
              <w:numId w:val="9"/>
            </w:numPr>
            <w:rPr>
              <w:rFonts w:ascii="Bahnschrift SemiBold Condensed" w:hAnsi="Bahnschrift SemiBold Condensed"/>
              <w:sz w:val="32"/>
              <w:szCs w:val="32"/>
            </w:rPr>
          </w:pPr>
          <w:r w:rsidRPr="00AB5E0F">
            <w:rPr>
              <w:rFonts w:ascii="Bahnschrift SemiBold Condensed" w:hAnsi="Bahnschrift SemiBold Condensed"/>
              <w:sz w:val="32"/>
              <w:szCs w:val="32"/>
            </w:rPr>
            <w:t>DEVOLOP</w:t>
          </w:r>
        </w:p>
        <w:p w14:paraId="46DA7610" w14:textId="77777777" w:rsidR="00920EAE" w:rsidRPr="00AB5E0F" w:rsidRDefault="00920EAE" w:rsidP="00CE5276">
          <w:pPr>
            <w:pStyle w:val="ListParagraph"/>
            <w:numPr>
              <w:ilvl w:val="0"/>
              <w:numId w:val="10"/>
            </w:numPr>
            <w:rPr>
              <w:rFonts w:ascii="Bahnschrift SemiBold Condensed" w:hAnsi="Bahnschrift SemiBold Condensed"/>
              <w:sz w:val="32"/>
              <w:szCs w:val="32"/>
            </w:rPr>
          </w:pPr>
          <w:r w:rsidRPr="00AB5E0F">
            <w:rPr>
              <w:rFonts w:ascii="Bahnschrift SemiBold Condensed" w:hAnsi="Bahnschrift SemiBold Condensed"/>
              <w:sz w:val="32"/>
              <w:szCs w:val="32"/>
            </w:rPr>
            <w:t>Technologies</w:t>
          </w:r>
        </w:p>
        <w:p w14:paraId="51BA8534" w14:textId="77777777" w:rsidR="00920EAE" w:rsidRPr="00AB5E0F" w:rsidRDefault="00920EAE" w:rsidP="00CE5276">
          <w:pPr>
            <w:pStyle w:val="ListParagraph"/>
            <w:numPr>
              <w:ilvl w:val="0"/>
              <w:numId w:val="10"/>
            </w:numPr>
            <w:rPr>
              <w:rFonts w:ascii="Bahnschrift SemiBold Condensed" w:hAnsi="Bahnschrift SemiBold Condensed"/>
              <w:sz w:val="32"/>
              <w:szCs w:val="32"/>
            </w:rPr>
          </w:pPr>
          <w:r w:rsidRPr="00AB5E0F">
            <w:rPr>
              <w:rFonts w:ascii="Bahnschrift SemiBold Condensed" w:hAnsi="Bahnschrift SemiBold Condensed"/>
              <w:sz w:val="32"/>
              <w:szCs w:val="32"/>
            </w:rPr>
            <w:t>Software’s</w:t>
          </w:r>
        </w:p>
        <w:p w14:paraId="72B37E9A" w14:textId="3F3911BE" w:rsidR="00920EAE" w:rsidRPr="00AB5E0F" w:rsidRDefault="00917CC0" w:rsidP="00CE5276">
          <w:pPr>
            <w:pStyle w:val="ListParagraph"/>
            <w:numPr>
              <w:ilvl w:val="0"/>
              <w:numId w:val="10"/>
            </w:numPr>
            <w:rPr>
              <w:rFonts w:ascii="Bahnschrift SemiBold Condensed" w:hAnsi="Bahnschrift SemiBold Condensed"/>
              <w:sz w:val="32"/>
              <w:szCs w:val="32"/>
            </w:rPr>
          </w:pPr>
          <w:r>
            <w:rPr>
              <w:rFonts w:ascii="Bahnschrift SemiBold Condensed" w:hAnsi="Bahnschrift SemiBold Condensed"/>
              <w:sz w:val="32"/>
              <w:szCs w:val="32"/>
            </w:rPr>
            <w:t>78904231</w:t>
          </w:r>
          <w:r w:rsidR="00920EAE" w:rsidRPr="00AB5E0F">
            <w:rPr>
              <w:rFonts w:ascii="Bahnschrift SemiBold Condensed" w:hAnsi="Bahnschrift SemiBold Condensed"/>
              <w:sz w:val="32"/>
              <w:szCs w:val="32"/>
            </w:rPr>
            <w:t xml:space="preserve">Early Scratch </w:t>
          </w:r>
        </w:p>
        <w:p w14:paraId="1A23B7BB" w14:textId="77777777" w:rsidR="00920EAE" w:rsidRPr="00AB5E0F" w:rsidRDefault="00920EAE" w:rsidP="00CE5276">
          <w:pPr>
            <w:pStyle w:val="ListParagraph"/>
            <w:numPr>
              <w:ilvl w:val="0"/>
              <w:numId w:val="10"/>
            </w:numPr>
            <w:rPr>
              <w:rFonts w:ascii="Bahnschrift SemiBold Condensed" w:hAnsi="Bahnschrift SemiBold Condensed"/>
              <w:sz w:val="32"/>
              <w:szCs w:val="32"/>
            </w:rPr>
          </w:pPr>
          <w:r w:rsidRPr="00AB5E0F">
            <w:rPr>
              <w:rFonts w:ascii="Bahnschrift SemiBold Condensed" w:hAnsi="Bahnschrift SemiBold Condensed"/>
              <w:sz w:val="32"/>
              <w:szCs w:val="32"/>
            </w:rPr>
            <w:t xml:space="preserve">Main Window Design </w:t>
          </w:r>
        </w:p>
        <w:p w14:paraId="006EBE5C" w14:textId="77777777" w:rsidR="00AB5E0F" w:rsidRPr="00AB5E0F" w:rsidRDefault="00AB5E0F" w:rsidP="00CE5276">
          <w:pPr>
            <w:pStyle w:val="ListParagraph"/>
            <w:numPr>
              <w:ilvl w:val="0"/>
              <w:numId w:val="10"/>
            </w:numPr>
            <w:rPr>
              <w:rFonts w:ascii="Bahnschrift SemiBold Condensed" w:hAnsi="Bahnschrift SemiBold Condensed"/>
              <w:sz w:val="32"/>
              <w:szCs w:val="32"/>
            </w:rPr>
          </w:pPr>
          <w:r w:rsidRPr="00AB5E0F">
            <w:rPr>
              <w:rFonts w:ascii="Bahnschrift SemiBold Condensed" w:hAnsi="Bahnschrift SemiBold Condensed"/>
              <w:sz w:val="32"/>
              <w:szCs w:val="32"/>
            </w:rPr>
            <w:t>Developing</w:t>
          </w:r>
        </w:p>
        <w:p w14:paraId="29BB6FAE" w14:textId="77777777" w:rsidR="00AB5E0F" w:rsidRPr="00AB5E0F" w:rsidRDefault="00AB5E0F" w:rsidP="00CE5276">
          <w:pPr>
            <w:pStyle w:val="ListParagraph"/>
            <w:numPr>
              <w:ilvl w:val="0"/>
              <w:numId w:val="10"/>
            </w:numPr>
            <w:rPr>
              <w:rFonts w:ascii="Bahnschrift SemiBold Condensed" w:hAnsi="Bahnschrift SemiBold Condensed"/>
              <w:sz w:val="32"/>
              <w:szCs w:val="32"/>
            </w:rPr>
          </w:pPr>
          <w:r w:rsidRPr="00AB5E0F">
            <w:rPr>
              <w:rFonts w:ascii="Bahnschrift SemiBold Condensed" w:hAnsi="Bahnschrift SemiBold Condensed"/>
              <w:sz w:val="32"/>
              <w:szCs w:val="32"/>
            </w:rPr>
            <w:t>UI/UX</w:t>
          </w:r>
        </w:p>
        <w:p w14:paraId="240A6831" w14:textId="21651A0B" w:rsidR="00920EAE" w:rsidRPr="00AB5E0F" w:rsidRDefault="00AB5E0F" w:rsidP="00CE5276">
          <w:pPr>
            <w:pStyle w:val="ListParagraph"/>
            <w:numPr>
              <w:ilvl w:val="0"/>
              <w:numId w:val="10"/>
            </w:numPr>
            <w:rPr>
              <w:rFonts w:ascii="Bahnschrift SemiBold Condensed" w:hAnsi="Bahnschrift SemiBold Condensed"/>
              <w:sz w:val="32"/>
              <w:szCs w:val="32"/>
            </w:rPr>
          </w:pPr>
          <w:r w:rsidRPr="00AB5E0F">
            <w:rPr>
              <w:rFonts w:ascii="Bahnschrift SemiBold Condensed" w:hAnsi="Bahnschrift SemiBold Condensed"/>
              <w:sz w:val="32"/>
              <w:szCs w:val="32"/>
            </w:rPr>
            <w:t>Database</w:t>
          </w:r>
        </w:p>
        <w:p w14:paraId="3EA4E77F" w14:textId="4307AAAC" w:rsidR="00AB5E0F" w:rsidRPr="00AB5E0F" w:rsidRDefault="00AB5E0F" w:rsidP="00AB5E0F">
          <w:pPr>
            <w:rPr>
              <w:rFonts w:ascii="Bahnschrift SemiBold Condensed" w:hAnsi="Bahnschrift SemiBold Condensed"/>
              <w:sz w:val="32"/>
              <w:szCs w:val="32"/>
            </w:rPr>
          </w:pPr>
          <w:r w:rsidRPr="00AB5E0F">
            <w:rPr>
              <w:rFonts w:ascii="Bahnschrift SemiBold Condensed" w:hAnsi="Bahnschrift SemiBold Condensed"/>
              <w:sz w:val="32"/>
              <w:szCs w:val="32"/>
            </w:rPr>
            <w:t xml:space="preserve">            VI. TimeLine</w:t>
          </w:r>
        </w:p>
        <w:p w14:paraId="30B584DF" w14:textId="4E272093" w:rsidR="00E600C9" w:rsidRDefault="00E600C9" w:rsidP="00E600C9"/>
        <w:p w14:paraId="3EB7230C" w14:textId="77777777" w:rsidR="00E600C9" w:rsidRDefault="00E600C9" w:rsidP="00E600C9"/>
        <w:p w14:paraId="12C85A81" w14:textId="0F7EF13E" w:rsidR="00E600C9" w:rsidRDefault="00E600C9" w:rsidP="00E600C9"/>
        <w:p w14:paraId="2B44C3DB" w14:textId="77777777" w:rsidR="00E600C9" w:rsidRDefault="00E600C9" w:rsidP="00E600C9"/>
        <w:p w14:paraId="081A7CDB" w14:textId="082BB92A" w:rsidR="00E600C9" w:rsidRDefault="00E600C9" w:rsidP="00E600C9"/>
        <w:p w14:paraId="1F6662A0" w14:textId="77777777" w:rsidR="00AB5E0F" w:rsidRDefault="00AB5E0F" w:rsidP="00E600C9">
          <w:pPr>
            <w:spacing w:line="240" w:lineRule="auto"/>
            <w:jc w:val="both"/>
            <w:rPr>
              <w:color w:val="D83B01"/>
              <w:sz w:val="28"/>
            </w:rPr>
          </w:pPr>
        </w:p>
        <w:p w14:paraId="4A0ED4FF" w14:textId="77777777" w:rsidR="00AB5E0F" w:rsidRDefault="00AB5E0F" w:rsidP="00E600C9">
          <w:pPr>
            <w:spacing w:line="240" w:lineRule="auto"/>
            <w:jc w:val="both"/>
            <w:rPr>
              <w:color w:val="D83B01"/>
              <w:sz w:val="28"/>
            </w:rPr>
          </w:pPr>
        </w:p>
        <w:p w14:paraId="57E35F15" w14:textId="77777777" w:rsidR="00AB5E0F" w:rsidRDefault="00AB5E0F" w:rsidP="00E600C9">
          <w:pPr>
            <w:spacing w:line="240" w:lineRule="auto"/>
            <w:jc w:val="both"/>
            <w:rPr>
              <w:color w:val="D83B01"/>
              <w:sz w:val="28"/>
            </w:rPr>
          </w:pPr>
        </w:p>
        <w:p w14:paraId="7D891C3C" w14:textId="360E2662" w:rsidR="00920EAE" w:rsidRDefault="00920EAE" w:rsidP="00E600C9">
          <w:pPr>
            <w:spacing w:line="240" w:lineRule="auto"/>
            <w:jc w:val="both"/>
            <w:rPr>
              <w:color w:val="D83B01"/>
              <w:sz w:val="28"/>
            </w:rPr>
          </w:pPr>
          <w:r>
            <w:rPr>
              <w:noProof/>
            </w:rPr>
            <mc:AlternateContent>
              <mc:Choice Requires="wpg">
                <w:drawing>
                  <wp:anchor distT="0" distB="0" distL="114300" distR="114300" simplePos="0" relativeHeight="251698176" behindDoc="0" locked="0" layoutInCell="1" allowOverlap="1" wp14:anchorId="372B4D56" wp14:editId="34C1D2C2">
                    <wp:simplePos x="0" y="0"/>
                    <wp:positionH relativeFrom="margin">
                      <wp:align>right</wp:align>
                    </wp:positionH>
                    <wp:positionV relativeFrom="paragraph">
                      <wp:posOffset>918621</wp:posOffset>
                    </wp:positionV>
                    <wp:extent cx="5935345" cy="84455"/>
                    <wp:effectExtent l="0" t="0" r="8255" b="0"/>
                    <wp:wrapNone/>
                    <wp:docPr id="22" name="Group 22"/>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23" name="Group 23"/>
                            <wpg:cNvGrpSpPr/>
                            <wpg:grpSpPr>
                              <a:xfrm>
                                <a:off x="3182257" y="3628"/>
                                <a:ext cx="2753495" cy="205112"/>
                                <a:chOff x="3182257" y="3628"/>
                                <a:chExt cx="2753495" cy="205112"/>
                              </a:xfrm>
                            </wpg:grpSpPr>
                            <wps:wsp>
                              <wps:cNvPr id="24" name="Rectangle 24"/>
                              <wps:cNvSpPr/>
                              <wps:spPr>
                                <a:xfrm>
                                  <a:off x="3280769" y="3628"/>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182257" y="3635"/>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rot="10800000">
                                <a:off x="0" y="0"/>
                                <a:ext cx="2753495" cy="205112"/>
                                <a:chOff x="0" y="0"/>
                                <a:chExt cx="2753495" cy="205112"/>
                              </a:xfrm>
                            </wpg:grpSpPr>
                            <wps:wsp>
                              <wps:cNvPr id="31" name="Rectangle 31"/>
                              <wps:cNvSpPr/>
                              <wps:spPr>
                                <a:xfrm>
                                  <a:off x="98512"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0"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90E9A4F" id="Group 22" o:spid="_x0000_s1026" style="position:absolute;margin-left:416.15pt;margin-top:72.35pt;width:467.35pt;height:6.65pt;z-index:251698176;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">
                    <v:group id="Group 23"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" fillcolor="#d83b01" stroked="f" strokeweight="1pt"/>
                      <v:rect id="Rectangle 29"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" fillcolor="#2f2f2f" stroked="f" strokeweight="1pt"/>
                    </v:group>
                    <v:group id="Group 30"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rect id="Rectangle 31"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" fillcolor="#d83b01" stroked="f" strokeweight="1pt"/>
                      <v:rect id="Rectangle 224"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" fillcolor="#2f2f2f" stroked="f" strokeweight="1pt"/>
                    </v:group>
                    <w10:wrap anchorx="margin"/>
                  </v:group>
                </w:pict>
              </mc:Fallback>
            </mc:AlternateContent>
          </w:r>
        </w:p>
        <w:p w14:paraId="2B23F27E" w14:textId="4E42E8FF" w:rsidR="00E600C9" w:rsidRPr="006825A8" w:rsidRDefault="006825A8" w:rsidP="00CE5276">
          <w:pPr>
            <w:pStyle w:val="ListParagraph"/>
            <w:numPr>
              <w:ilvl w:val="0"/>
              <w:numId w:val="1"/>
            </w:numPr>
            <w:rPr>
              <w:rFonts w:ascii="Bahnschrift SemiBold Condensed" w:hAnsi="Bahnschrift SemiBold Condensed"/>
              <w:color w:val="D83B01"/>
              <w:sz w:val="48"/>
              <w:szCs w:val="48"/>
              <w:u w:val="double"/>
            </w:rPr>
          </w:pPr>
          <w:bookmarkStart w:id="0" w:name="_Hlk60910954"/>
          <w:r w:rsidRPr="006825A8">
            <w:rPr>
              <w:rFonts w:ascii="Bahnschrift SemiBold Condensed" w:hAnsi="Bahnschrift SemiBold Condensed"/>
              <w:color w:val="D83B01"/>
              <w:sz w:val="48"/>
              <w:szCs w:val="48"/>
              <w:u w:val="double"/>
            </w:rPr>
            <w:lastRenderedPageBreak/>
            <w:t>About Software</w:t>
          </w:r>
        </w:p>
        <w:bookmarkEnd w:id="0"/>
        <w:p w14:paraId="1256E32A" w14:textId="2A558BEA" w:rsidR="006825A8" w:rsidRDefault="006825A8" w:rsidP="00E600C9">
          <w:pPr>
            <w:rPr>
              <w:color w:val="D83B01"/>
              <w:sz w:val="28"/>
            </w:rPr>
          </w:pPr>
        </w:p>
        <w:p w14:paraId="60FD69F7" w14:textId="77777777" w:rsidR="006825A8" w:rsidRDefault="006825A8" w:rsidP="00E600C9">
          <w:pPr>
            <w:rPr>
              <w:rFonts w:ascii="Agency FB" w:hAnsi="Agency FB"/>
              <w:color w:val="000000" w:themeColor="text1"/>
              <w:sz w:val="28"/>
              <w:szCs w:val="28"/>
            </w:rPr>
          </w:pPr>
          <w:r>
            <w:rPr>
              <w:rFonts w:ascii="Agency FB" w:hAnsi="Agency FB"/>
              <w:color w:val="000000" w:themeColor="text1"/>
              <w:sz w:val="28"/>
              <w:szCs w:val="28"/>
            </w:rPr>
            <w:t xml:space="preserve">                                                   </w:t>
          </w:r>
        </w:p>
        <w:p w14:paraId="24910337" w14:textId="77777777" w:rsidR="00EB76CF" w:rsidRDefault="006825A8" w:rsidP="00E600C9">
          <w:r>
            <w:rPr>
              <w:rFonts w:ascii="Agency FB" w:hAnsi="Agency FB"/>
              <w:color w:val="000000" w:themeColor="text1"/>
              <w:sz w:val="28"/>
              <w:szCs w:val="28"/>
            </w:rPr>
            <w:t xml:space="preserve">                                                  </w:t>
          </w:r>
          <w:r w:rsidRPr="006825A8">
            <w:rPr>
              <w:rFonts w:ascii="Agency FB" w:hAnsi="Agency FB"/>
              <w:color w:val="000000" w:themeColor="text1"/>
              <w:sz w:val="32"/>
              <w:szCs w:val="32"/>
            </w:rPr>
            <w:t>This is car parking software.  The main reason for developed this because there were large car parks near the cities but there was no monitoring system for the car park.  For that reason, I developed this parking monitoring system.</w:t>
          </w:r>
          <w:r w:rsidR="00EB76CF" w:rsidRPr="00EB76CF">
            <w:t xml:space="preserve"> </w:t>
          </w:r>
        </w:p>
        <w:p w14:paraId="51E042AB" w14:textId="77777777" w:rsidR="00EB76CF" w:rsidRDefault="00EB76CF" w:rsidP="00E600C9">
          <w:r>
            <w:t xml:space="preserve">                                                                   </w:t>
          </w:r>
        </w:p>
        <w:p w14:paraId="2EE558B1" w14:textId="23D71335" w:rsidR="006825A8" w:rsidRPr="006825A8" w:rsidRDefault="00EB76CF" w:rsidP="00E600C9">
          <w:pPr>
            <w:rPr>
              <w:rFonts w:ascii="Agency FB" w:hAnsi="Agency FB"/>
              <w:color w:val="000000" w:themeColor="text1"/>
              <w:sz w:val="32"/>
              <w:szCs w:val="32"/>
            </w:rPr>
          </w:pPr>
          <w:r>
            <w:t xml:space="preserve">                                                               </w:t>
          </w:r>
          <w:r w:rsidRPr="00EB76CF">
            <w:rPr>
              <w:rFonts w:ascii="Agency FB" w:hAnsi="Agency FB"/>
              <w:color w:val="000000" w:themeColor="text1"/>
              <w:sz w:val="32"/>
              <w:szCs w:val="32"/>
            </w:rPr>
            <w:t xml:space="preserve">I created an imaginary parking spot to build this monitoring parking system. I can park 16 cars at once in this car parking park. I designed this system using a very simple UI. Because I </w:t>
          </w:r>
          <w:r w:rsidR="003B4A35" w:rsidRPr="00EB76CF">
            <w:rPr>
              <w:rFonts w:ascii="Agency FB" w:hAnsi="Agency FB"/>
              <w:color w:val="000000" w:themeColor="text1"/>
              <w:sz w:val="32"/>
              <w:szCs w:val="32"/>
            </w:rPr>
            <w:t>do not</w:t>
          </w:r>
          <w:r w:rsidRPr="00EB76CF">
            <w:rPr>
              <w:rFonts w:ascii="Agency FB" w:hAnsi="Agency FB"/>
              <w:color w:val="000000" w:themeColor="text1"/>
              <w:sz w:val="32"/>
              <w:szCs w:val="32"/>
            </w:rPr>
            <w:t xml:space="preserve"> want to create software that anyone </w:t>
          </w:r>
          <w:proofErr w:type="gramStart"/>
          <w:r w:rsidRPr="00EB76CF">
            <w:rPr>
              <w:rFonts w:ascii="Agency FB" w:hAnsi="Agency FB"/>
              <w:color w:val="000000" w:themeColor="text1"/>
              <w:sz w:val="32"/>
              <w:szCs w:val="32"/>
            </w:rPr>
            <w:t>can</w:t>
          </w:r>
          <w:r w:rsidR="003B4A35">
            <w:rPr>
              <w:rFonts w:ascii="Agency FB" w:hAnsi="Agency FB"/>
              <w:color w:val="000000" w:themeColor="text1"/>
              <w:sz w:val="32"/>
              <w:szCs w:val="32"/>
            </w:rPr>
            <w:t>’</w:t>
          </w:r>
          <w:r w:rsidRPr="00EB76CF">
            <w:rPr>
              <w:rFonts w:ascii="Agency FB" w:hAnsi="Agency FB"/>
              <w:color w:val="000000" w:themeColor="text1"/>
              <w:sz w:val="32"/>
              <w:szCs w:val="32"/>
            </w:rPr>
            <w:t>t</w:t>
          </w:r>
          <w:proofErr w:type="gramEnd"/>
          <w:r w:rsidRPr="00EB76CF">
            <w:rPr>
              <w:rFonts w:ascii="Agency FB" w:hAnsi="Agency FB"/>
              <w:color w:val="000000" w:themeColor="text1"/>
              <w:sz w:val="32"/>
              <w:szCs w:val="32"/>
            </w:rPr>
            <w:t xml:space="preserve"> understands very simply. </w:t>
          </w:r>
          <w:r w:rsidR="003B4A35" w:rsidRPr="00EB76CF">
            <w:rPr>
              <w:rFonts w:ascii="Agency FB" w:hAnsi="Agency FB"/>
              <w:color w:val="000000" w:themeColor="text1"/>
              <w:sz w:val="32"/>
              <w:szCs w:val="32"/>
            </w:rPr>
            <w:t>So,</w:t>
          </w:r>
          <w:r w:rsidRPr="00EB76CF">
            <w:rPr>
              <w:rFonts w:ascii="Agency FB" w:hAnsi="Agency FB"/>
              <w:color w:val="000000" w:themeColor="text1"/>
              <w:sz w:val="32"/>
              <w:szCs w:val="32"/>
            </w:rPr>
            <w:t xml:space="preserve"> I designed this software that anyone can look at this and understand this monitoring software very clearly and simply. </w:t>
          </w:r>
          <w:r w:rsidR="003B4A35" w:rsidRPr="00EB76CF">
            <w:rPr>
              <w:rFonts w:ascii="Agency FB" w:hAnsi="Agency FB"/>
              <w:color w:val="000000" w:themeColor="text1"/>
              <w:sz w:val="32"/>
              <w:szCs w:val="32"/>
            </w:rPr>
            <w:t>So,</w:t>
          </w:r>
          <w:r w:rsidRPr="00EB76CF">
            <w:rPr>
              <w:rFonts w:ascii="Agency FB" w:hAnsi="Agency FB"/>
              <w:color w:val="000000" w:themeColor="text1"/>
              <w:sz w:val="32"/>
              <w:szCs w:val="32"/>
            </w:rPr>
            <w:t xml:space="preserve"> I can think that people (who use this monitoring system) can use it very quickly and do not fear computer knowledge.</w:t>
          </w:r>
        </w:p>
        <w:p w14:paraId="1804244B" w14:textId="71F11667" w:rsidR="006825A8" w:rsidRDefault="006825A8" w:rsidP="00E600C9">
          <w:pPr>
            <w:rPr>
              <w:color w:val="D83B01"/>
              <w:sz w:val="28"/>
            </w:rPr>
          </w:pPr>
        </w:p>
        <w:p w14:paraId="48F5605C" w14:textId="087E757A" w:rsidR="006825A8" w:rsidRDefault="006825A8" w:rsidP="00E600C9">
          <w:pPr>
            <w:rPr>
              <w:color w:val="D83B01"/>
              <w:sz w:val="28"/>
            </w:rPr>
          </w:pPr>
        </w:p>
        <w:p w14:paraId="766D8ACE" w14:textId="6372F798" w:rsidR="006825A8" w:rsidRDefault="006825A8" w:rsidP="00E600C9">
          <w:pPr>
            <w:rPr>
              <w:color w:val="D83B01"/>
              <w:sz w:val="28"/>
            </w:rPr>
          </w:pPr>
        </w:p>
        <w:p w14:paraId="4C917EAD" w14:textId="04B58160" w:rsidR="006825A8" w:rsidRDefault="006825A8" w:rsidP="00E600C9">
          <w:pPr>
            <w:rPr>
              <w:color w:val="D83B01"/>
              <w:sz w:val="28"/>
            </w:rPr>
          </w:pPr>
        </w:p>
        <w:p w14:paraId="42310123" w14:textId="6D057D92" w:rsidR="006825A8" w:rsidRDefault="006825A8" w:rsidP="00E600C9">
          <w:pPr>
            <w:rPr>
              <w:color w:val="D83B01"/>
              <w:sz w:val="28"/>
            </w:rPr>
          </w:pPr>
        </w:p>
        <w:p w14:paraId="06AF2C6C" w14:textId="0947F1BF" w:rsidR="006825A8" w:rsidRDefault="006825A8" w:rsidP="00E600C9">
          <w:pPr>
            <w:rPr>
              <w:color w:val="D83B01"/>
              <w:sz w:val="28"/>
            </w:rPr>
          </w:pPr>
        </w:p>
        <w:p w14:paraId="2811DCF1" w14:textId="5055D800" w:rsidR="006825A8" w:rsidRDefault="006825A8" w:rsidP="00E600C9">
          <w:pPr>
            <w:rPr>
              <w:color w:val="D83B01"/>
              <w:sz w:val="28"/>
            </w:rPr>
          </w:pPr>
        </w:p>
        <w:p w14:paraId="084C58A9" w14:textId="73F20B01" w:rsidR="006825A8" w:rsidRDefault="006825A8" w:rsidP="00E600C9">
          <w:pPr>
            <w:rPr>
              <w:color w:val="D83B01"/>
              <w:sz w:val="28"/>
            </w:rPr>
          </w:pPr>
        </w:p>
        <w:p w14:paraId="279D2DBC" w14:textId="53F04F40" w:rsidR="006825A8" w:rsidRDefault="006825A8" w:rsidP="00E600C9">
          <w:pPr>
            <w:rPr>
              <w:color w:val="D83B01"/>
              <w:sz w:val="28"/>
            </w:rPr>
          </w:pPr>
        </w:p>
        <w:p w14:paraId="451D2ECE" w14:textId="0B99658A" w:rsidR="006825A8" w:rsidRDefault="006825A8" w:rsidP="00E600C9">
          <w:pPr>
            <w:rPr>
              <w:color w:val="D83B01"/>
              <w:sz w:val="28"/>
            </w:rPr>
          </w:pPr>
        </w:p>
        <w:p w14:paraId="16D9044D" w14:textId="77ED6AED" w:rsidR="006825A8" w:rsidRDefault="008A3CD7" w:rsidP="008A3CD7">
          <w:pPr>
            <w:tabs>
              <w:tab w:val="left" w:pos="1875"/>
            </w:tabs>
            <w:rPr>
              <w:color w:val="D83B01"/>
              <w:sz w:val="28"/>
            </w:rPr>
          </w:pPr>
          <w:r>
            <w:rPr>
              <w:color w:val="D83B01"/>
              <w:sz w:val="28"/>
            </w:rPr>
            <w:tab/>
          </w:r>
        </w:p>
        <w:p w14:paraId="30DC543E" w14:textId="6A2BF6DD" w:rsidR="006825A8" w:rsidRDefault="008A3CD7" w:rsidP="00E600C9">
          <w:pPr>
            <w:rPr>
              <w:color w:val="D83B01"/>
              <w:sz w:val="28"/>
            </w:rPr>
          </w:pPr>
          <w:r>
            <w:rPr>
              <w:noProof/>
            </w:rPr>
            <mc:AlternateContent>
              <mc:Choice Requires="wpg">
                <w:drawing>
                  <wp:anchor distT="0" distB="0" distL="114300" distR="114300" simplePos="0" relativeHeight="251751424" behindDoc="0" locked="0" layoutInCell="1" allowOverlap="1" wp14:anchorId="725BF112" wp14:editId="52D61327">
                    <wp:simplePos x="0" y="0"/>
                    <wp:positionH relativeFrom="margin">
                      <wp:align>right</wp:align>
                    </wp:positionH>
                    <wp:positionV relativeFrom="paragraph">
                      <wp:posOffset>1070796</wp:posOffset>
                    </wp:positionV>
                    <wp:extent cx="5935345" cy="84455"/>
                    <wp:effectExtent l="0" t="0" r="8255" b="0"/>
                    <wp:wrapNone/>
                    <wp:docPr id="412" name="Group 412"/>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413" name="Group 413"/>
                            <wpg:cNvGrpSpPr/>
                            <wpg:grpSpPr>
                              <a:xfrm>
                                <a:off x="3182257" y="3628"/>
                                <a:ext cx="2753495" cy="205112"/>
                                <a:chOff x="3182257" y="3628"/>
                                <a:chExt cx="2753495" cy="205112"/>
                              </a:xfrm>
                            </wpg:grpSpPr>
                            <wps:wsp>
                              <wps:cNvPr id="414" name="Rectangle 414"/>
                              <wps:cNvSpPr/>
                              <wps:spPr>
                                <a:xfrm>
                                  <a:off x="3280769" y="3628"/>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3182257" y="3635"/>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416" name="Group 416"/>
                            <wpg:cNvGrpSpPr/>
                            <wpg:grpSpPr>
                              <a:xfrm rot="10800000">
                                <a:off x="0" y="0"/>
                                <a:ext cx="2753495" cy="205112"/>
                                <a:chOff x="0" y="0"/>
                                <a:chExt cx="2753495" cy="205112"/>
                              </a:xfrm>
                            </wpg:grpSpPr>
                            <wps:wsp>
                              <wps:cNvPr id="417" name="Rectangle 417"/>
                              <wps:cNvSpPr/>
                              <wps:spPr>
                                <a:xfrm>
                                  <a:off x="98512"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8" name="Rectangle 418"/>
                              <wps:cNvSpPr/>
                              <wps:spPr>
                                <a:xfrm>
                                  <a:off x="0"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543DBC9" id="Group 412" o:spid="_x0000_s1026" style="position:absolute;margin-left:416.15pt;margin-top:84.3pt;width:467.35pt;height:6.65pt;z-index:251751424;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">
                    <v:group id="Group 413"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414"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" fillcolor="#d83b01" stroked="f" strokeweight="1pt"/>
                      <v:rect id="Rectangle 415"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" fillcolor="#2f2f2f" stroked="f" strokeweight="1pt"/>
                    </v:group>
                    <v:group id="Group 416"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">
                      <v:rect id="Rectangle 417"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" fillcolor="#d83b01" stroked="f" strokeweight="1pt"/>
                      <v:rect id="Rectangle 418"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" fillcolor="#2f2f2f" stroked="f" strokeweight="1pt"/>
                    </v:group>
                    <w10:wrap anchorx="margin"/>
                  </v:group>
                </w:pict>
              </mc:Fallback>
            </mc:AlternateContent>
          </w:r>
        </w:p>
        <w:p w14:paraId="355C7F7C" w14:textId="32F9EA30" w:rsidR="003B4A35" w:rsidRPr="006825A8" w:rsidRDefault="003B4A35" w:rsidP="00CE5276">
          <w:pPr>
            <w:pStyle w:val="ListParagraph"/>
            <w:numPr>
              <w:ilvl w:val="0"/>
              <w:numId w:val="1"/>
            </w:numPr>
            <w:rPr>
              <w:rFonts w:ascii="Bahnschrift SemiBold Condensed" w:hAnsi="Bahnschrift SemiBold Condensed"/>
              <w:color w:val="D83B01"/>
              <w:sz w:val="48"/>
              <w:szCs w:val="48"/>
              <w:u w:val="double"/>
            </w:rPr>
          </w:pPr>
          <w:r>
            <w:rPr>
              <w:rFonts w:ascii="Bahnschrift SemiBold Condensed" w:hAnsi="Bahnschrift SemiBold Condensed"/>
              <w:color w:val="D83B01"/>
              <w:sz w:val="48"/>
              <w:szCs w:val="48"/>
              <w:u w:val="double"/>
            </w:rPr>
            <w:lastRenderedPageBreak/>
            <w:t>System</w:t>
          </w:r>
          <w:r w:rsidRPr="006825A8">
            <w:rPr>
              <w:rFonts w:ascii="Bahnschrift SemiBold Condensed" w:hAnsi="Bahnschrift SemiBold Condensed"/>
              <w:color w:val="D83B01"/>
              <w:sz w:val="48"/>
              <w:szCs w:val="48"/>
              <w:u w:val="double"/>
            </w:rPr>
            <w:t xml:space="preserve"> </w:t>
          </w:r>
          <w:r w:rsidR="00493569">
            <w:rPr>
              <w:rFonts w:ascii="Bahnschrift SemiBold Condensed" w:hAnsi="Bahnschrift SemiBold Condensed"/>
              <w:color w:val="D83B01"/>
              <w:sz w:val="48"/>
              <w:szCs w:val="48"/>
              <w:u w:val="double"/>
            </w:rPr>
            <w:t>Requirements</w:t>
          </w:r>
        </w:p>
        <w:p w14:paraId="6D889494" w14:textId="389A10B9" w:rsidR="006825A8" w:rsidRDefault="006825A8" w:rsidP="00E600C9">
          <w:pPr>
            <w:rPr>
              <w:color w:val="D83B01"/>
              <w:sz w:val="28"/>
            </w:rPr>
          </w:pPr>
        </w:p>
        <w:p w14:paraId="09806885" w14:textId="77777777" w:rsidR="00493569" w:rsidRDefault="00493569" w:rsidP="00E600C9">
          <w:pPr>
            <w:rPr>
              <w:color w:val="D83B01"/>
              <w:sz w:val="28"/>
            </w:rPr>
          </w:pPr>
        </w:p>
        <w:p w14:paraId="6CB53C0D" w14:textId="7FCDB3C2" w:rsidR="006825A8" w:rsidRDefault="006825A8" w:rsidP="00E600C9">
          <w:pPr>
            <w:rPr>
              <w:color w:val="D83B01"/>
              <w:sz w:val="28"/>
            </w:rPr>
          </w:pPr>
        </w:p>
        <w:tbl>
          <w:tblPr>
            <w:tblStyle w:val="GridTable5Dark-Accent2"/>
            <w:tblpPr w:leftFromText="180" w:rightFromText="180" w:vertAnchor="page" w:horzAnchor="margin" w:tblpY="3946"/>
            <w:tblW w:w="9570" w:type="dxa"/>
            <w:tblLook w:val="04A0" w:firstRow="1" w:lastRow="0" w:firstColumn="1" w:lastColumn="0" w:noHBand="0" w:noVBand="1"/>
          </w:tblPr>
          <w:tblGrid>
            <w:gridCol w:w="4785"/>
            <w:gridCol w:w="4785"/>
          </w:tblGrid>
          <w:tr w:rsidR="00493569" w14:paraId="2ECB7D0E" w14:textId="77777777" w:rsidTr="00493569">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4785" w:type="dxa"/>
              </w:tcPr>
              <w:p w14:paraId="3A5C2397" w14:textId="77777777" w:rsidR="00493569" w:rsidRDefault="00493569" w:rsidP="00493569">
                <w:pPr>
                  <w:rPr>
                    <w:color w:val="D83B01"/>
                    <w:sz w:val="28"/>
                  </w:rPr>
                </w:pPr>
              </w:p>
            </w:tc>
            <w:tc>
              <w:tcPr>
                <w:tcW w:w="4785" w:type="dxa"/>
              </w:tcPr>
              <w:p w14:paraId="7BCE276D" w14:textId="77777777" w:rsidR="00493569" w:rsidRDefault="00493569" w:rsidP="00493569">
                <w:pPr>
                  <w:cnfStyle w:val="100000000000" w:firstRow="1" w:lastRow="0" w:firstColumn="0" w:lastColumn="0" w:oddVBand="0" w:evenVBand="0" w:oddHBand="0" w:evenHBand="0" w:firstRowFirstColumn="0" w:firstRowLastColumn="0" w:lastRowFirstColumn="0" w:lastRowLastColumn="0"/>
                  <w:rPr>
                    <w:color w:val="D83B01"/>
                    <w:sz w:val="28"/>
                  </w:rPr>
                </w:pPr>
              </w:p>
            </w:tc>
          </w:tr>
          <w:tr w:rsidR="00493569" w14:paraId="4B1CA75B" w14:textId="77777777" w:rsidTr="00493569">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4785" w:type="dxa"/>
              </w:tcPr>
              <w:p w14:paraId="4F8950AF" w14:textId="77777777" w:rsidR="00493569" w:rsidRPr="00493569" w:rsidRDefault="00493569" w:rsidP="00493569">
                <w:pPr>
                  <w:jc w:val="center"/>
                  <w:rPr>
                    <w:rFonts w:ascii="Bahnschrift SemiBold Condensed" w:hAnsi="Bahnschrift SemiBold Condensed"/>
                    <w:color w:val="000000" w:themeColor="text1"/>
                    <w:sz w:val="44"/>
                    <w:szCs w:val="44"/>
                  </w:rPr>
                </w:pPr>
                <w:r w:rsidRPr="00493569">
                  <w:rPr>
                    <w:rFonts w:ascii="Bahnschrift SemiBold Condensed" w:hAnsi="Bahnschrift SemiBold Condensed"/>
                    <w:color w:val="000000" w:themeColor="text1"/>
                    <w:sz w:val="44"/>
                    <w:szCs w:val="44"/>
                  </w:rPr>
                  <w:t>OS</w:t>
                </w:r>
              </w:p>
            </w:tc>
            <w:tc>
              <w:tcPr>
                <w:tcW w:w="4785" w:type="dxa"/>
              </w:tcPr>
              <w:p w14:paraId="61E9382B" w14:textId="77777777" w:rsidR="00493569" w:rsidRPr="00493569" w:rsidRDefault="00493569" w:rsidP="00493569">
                <w:pPr>
                  <w:jc w:val="cente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color w:val="000000" w:themeColor="text1"/>
                    <w:sz w:val="28"/>
                  </w:rPr>
                </w:pPr>
                <w:r w:rsidRPr="00493569">
                  <w:rPr>
                    <w:rFonts w:ascii="Bahnschrift SemiBold Condensed" w:hAnsi="Bahnschrift SemiBold Condensed"/>
                    <w:color w:val="000000" w:themeColor="text1"/>
                    <w:sz w:val="44"/>
                    <w:szCs w:val="44"/>
                  </w:rPr>
                  <w:t>Windows\</w:t>
                </w:r>
                <w:proofErr w:type="gramStart"/>
                <w:r w:rsidRPr="00493569">
                  <w:rPr>
                    <w:rFonts w:ascii="Bahnschrift SemiBold Condensed" w:hAnsi="Bahnschrift SemiBold Condensed"/>
                    <w:color w:val="000000" w:themeColor="text1"/>
                    <w:sz w:val="44"/>
                    <w:szCs w:val="44"/>
                  </w:rPr>
                  <w:t>Linux(</w:t>
                </w:r>
                <w:proofErr w:type="gramEnd"/>
                <w:r w:rsidRPr="00493569">
                  <w:rPr>
                    <w:rFonts w:ascii="Bahnschrift SemiBold Condensed" w:hAnsi="Bahnschrift SemiBold Condensed"/>
                    <w:color w:val="000000" w:themeColor="text1"/>
                    <w:sz w:val="44"/>
                    <w:szCs w:val="44"/>
                  </w:rPr>
                  <w:t>Debian)</w:t>
                </w:r>
              </w:p>
            </w:tc>
          </w:tr>
          <w:tr w:rsidR="00493569" w14:paraId="1B32E774" w14:textId="77777777" w:rsidTr="00493569">
            <w:trPr>
              <w:trHeight w:val="1026"/>
            </w:trPr>
            <w:tc>
              <w:tcPr>
                <w:cnfStyle w:val="001000000000" w:firstRow="0" w:lastRow="0" w:firstColumn="1" w:lastColumn="0" w:oddVBand="0" w:evenVBand="0" w:oddHBand="0" w:evenHBand="0" w:firstRowFirstColumn="0" w:firstRowLastColumn="0" w:lastRowFirstColumn="0" w:lastRowLastColumn="0"/>
                <w:tcW w:w="4785" w:type="dxa"/>
              </w:tcPr>
              <w:p w14:paraId="254D30D1" w14:textId="77777777" w:rsidR="00493569" w:rsidRPr="00493569" w:rsidRDefault="00493569" w:rsidP="00493569">
                <w:pPr>
                  <w:jc w:val="center"/>
                  <w:rPr>
                    <w:color w:val="000000" w:themeColor="text1"/>
                    <w:sz w:val="28"/>
                  </w:rPr>
                </w:pPr>
                <w:r w:rsidRPr="00493569">
                  <w:rPr>
                    <w:rFonts w:ascii="Bahnschrift SemiBold Condensed" w:hAnsi="Bahnschrift SemiBold Condensed"/>
                    <w:color w:val="000000" w:themeColor="text1"/>
                    <w:sz w:val="44"/>
                    <w:szCs w:val="44"/>
                  </w:rPr>
                  <w:t>RAM</w:t>
                </w:r>
              </w:p>
            </w:tc>
            <w:tc>
              <w:tcPr>
                <w:tcW w:w="4785" w:type="dxa"/>
              </w:tcPr>
              <w:p w14:paraId="1D5684D7" w14:textId="77777777" w:rsidR="00493569" w:rsidRPr="00493569" w:rsidRDefault="00493569" w:rsidP="00493569">
                <w:pPr>
                  <w:jc w:val="center"/>
                  <w:cnfStyle w:val="000000000000" w:firstRow="0" w:lastRow="0" w:firstColumn="0" w:lastColumn="0" w:oddVBand="0" w:evenVBand="0" w:oddHBand="0" w:evenHBand="0" w:firstRowFirstColumn="0" w:firstRowLastColumn="0" w:lastRowFirstColumn="0" w:lastRowLastColumn="0"/>
                  <w:rPr>
                    <w:color w:val="000000" w:themeColor="text1"/>
                    <w:sz w:val="28"/>
                  </w:rPr>
                </w:pPr>
                <w:r w:rsidRPr="00493569">
                  <w:rPr>
                    <w:rFonts w:ascii="Bahnschrift SemiBold Condensed" w:hAnsi="Bahnschrift SemiBold Condensed"/>
                    <w:color w:val="000000" w:themeColor="text1"/>
                    <w:sz w:val="44"/>
                    <w:szCs w:val="44"/>
                  </w:rPr>
                  <w:t>2GB</w:t>
                </w:r>
              </w:p>
            </w:tc>
          </w:tr>
          <w:tr w:rsidR="00493569" w14:paraId="3AF3E6CD" w14:textId="77777777" w:rsidTr="00493569">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4785" w:type="dxa"/>
              </w:tcPr>
              <w:p w14:paraId="0AE5FB3A" w14:textId="77777777" w:rsidR="00493569" w:rsidRPr="00493569" w:rsidRDefault="00493569" w:rsidP="00493569">
                <w:pPr>
                  <w:jc w:val="center"/>
                  <w:rPr>
                    <w:color w:val="000000" w:themeColor="text1"/>
                    <w:sz w:val="28"/>
                  </w:rPr>
                </w:pPr>
                <w:r w:rsidRPr="00493569">
                  <w:rPr>
                    <w:rFonts w:ascii="Bahnschrift SemiBold Condensed" w:hAnsi="Bahnschrift SemiBold Condensed"/>
                    <w:color w:val="000000" w:themeColor="text1"/>
                    <w:sz w:val="44"/>
                    <w:szCs w:val="44"/>
                  </w:rPr>
                  <w:t>PROCESSER</w:t>
                </w:r>
              </w:p>
            </w:tc>
            <w:tc>
              <w:tcPr>
                <w:tcW w:w="4785" w:type="dxa"/>
              </w:tcPr>
              <w:p w14:paraId="33E38862" w14:textId="77777777" w:rsidR="00493569" w:rsidRPr="00493569" w:rsidRDefault="00493569" w:rsidP="00493569">
                <w:pPr>
                  <w:jc w:val="center"/>
                  <w:cnfStyle w:val="000000100000" w:firstRow="0" w:lastRow="0" w:firstColumn="0" w:lastColumn="0" w:oddVBand="0" w:evenVBand="0" w:oddHBand="1" w:evenHBand="0" w:firstRowFirstColumn="0" w:firstRowLastColumn="0" w:lastRowFirstColumn="0" w:lastRowLastColumn="0"/>
                  <w:rPr>
                    <w:color w:val="000000" w:themeColor="text1"/>
                    <w:sz w:val="28"/>
                  </w:rPr>
                </w:pPr>
                <w:r w:rsidRPr="00493569">
                  <w:rPr>
                    <w:rFonts w:ascii="Bahnschrift SemiBold Condensed" w:hAnsi="Bahnschrift SemiBold Condensed"/>
                    <w:color w:val="000000" w:themeColor="text1"/>
                    <w:sz w:val="44"/>
                    <w:szCs w:val="44"/>
                  </w:rPr>
                  <w:t>1GB FASTER</w:t>
                </w:r>
              </w:p>
            </w:tc>
          </w:tr>
          <w:tr w:rsidR="00493569" w14:paraId="095FBE05" w14:textId="77777777" w:rsidTr="00493569">
            <w:trPr>
              <w:trHeight w:val="1026"/>
            </w:trPr>
            <w:tc>
              <w:tcPr>
                <w:cnfStyle w:val="001000000000" w:firstRow="0" w:lastRow="0" w:firstColumn="1" w:lastColumn="0" w:oddVBand="0" w:evenVBand="0" w:oddHBand="0" w:evenHBand="0" w:firstRowFirstColumn="0" w:firstRowLastColumn="0" w:lastRowFirstColumn="0" w:lastRowLastColumn="0"/>
                <w:tcW w:w="4785" w:type="dxa"/>
              </w:tcPr>
              <w:p w14:paraId="39EA2016" w14:textId="77777777" w:rsidR="00493569" w:rsidRPr="00493569" w:rsidRDefault="00493569" w:rsidP="00493569">
                <w:pPr>
                  <w:jc w:val="center"/>
                  <w:rPr>
                    <w:color w:val="000000" w:themeColor="text1"/>
                    <w:sz w:val="28"/>
                  </w:rPr>
                </w:pPr>
                <w:r w:rsidRPr="00493569">
                  <w:rPr>
                    <w:rFonts w:ascii="Bahnschrift SemiBold Condensed" w:hAnsi="Bahnschrift SemiBold Condensed"/>
                    <w:color w:val="000000" w:themeColor="text1"/>
                    <w:sz w:val="44"/>
                    <w:szCs w:val="44"/>
                  </w:rPr>
                  <w:t>SPACE</w:t>
                </w:r>
              </w:p>
            </w:tc>
            <w:tc>
              <w:tcPr>
                <w:tcW w:w="4785" w:type="dxa"/>
              </w:tcPr>
              <w:p w14:paraId="65DDCF1F" w14:textId="77777777" w:rsidR="00493569" w:rsidRPr="00493569" w:rsidRDefault="00493569" w:rsidP="00493569">
                <w:pPr>
                  <w:jc w:val="center"/>
                  <w:cnfStyle w:val="000000000000" w:firstRow="0" w:lastRow="0" w:firstColumn="0" w:lastColumn="0" w:oddVBand="0" w:evenVBand="0" w:oddHBand="0" w:evenHBand="0" w:firstRowFirstColumn="0" w:firstRowLastColumn="0" w:lastRowFirstColumn="0" w:lastRowLastColumn="0"/>
                  <w:rPr>
                    <w:color w:val="000000" w:themeColor="text1"/>
                    <w:sz w:val="28"/>
                  </w:rPr>
                </w:pPr>
                <w:r w:rsidRPr="00493569">
                  <w:rPr>
                    <w:rFonts w:ascii="Bahnschrift SemiBold Condensed" w:hAnsi="Bahnschrift SemiBold Condensed"/>
                    <w:color w:val="000000" w:themeColor="text1"/>
                    <w:sz w:val="44"/>
                    <w:szCs w:val="44"/>
                  </w:rPr>
                  <w:t>1GB (HARD DISK)</w:t>
                </w:r>
              </w:p>
            </w:tc>
          </w:tr>
          <w:tr w:rsidR="00493569" w14:paraId="5803D659" w14:textId="77777777" w:rsidTr="00493569">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4785" w:type="dxa"/>
              </w:tcPr>
              <w:p w14:paraId="39096C8E" w14:textId="77777777" w:rsidR="00493569" w:rsidRPr="00493569" w:rsidRDefault="00493569" w:rsidP="00493569">
                <w:pPr>
                  <w:jc w:val="center"/>
                  <w:rPr>
                    <w:color w:val="000000" w:themeColor="text1"/>
                    <w:sz w:val="28"/>
                  </w:rPr>
                </w:pPr>
                <w:r w:rsidRPr="00493569">
                  <w:rPr>
                    <w:rFonts w:ascii="Bahnschrift SemiBold Condensed" w:hAnsi="Bahnschrift SemiBold Condensed"/>
                    <w:color w:val="000000" w:themeColor="text1"/>
                    <w:sz w:val="44"/>
                    <w:szCs w:val="44"/>
                  </w:rPr>
                  <w:t>GRAPHIC DEVICES</w:t>
                </w:r>
              </w:p>
            </w:tc>
            <w:tc>
              <w:tcPr>
                <w:tcW w:w="4785" w:type="dxa"/>
              </w:tcPr>
              <w:p w14:paraId="399659E7" w14:textId="77777777" w:rsidR="00493569" w:rsidRPr="00493569" w:rsidRDefault="00493569" w:rsidP="00493569">
                <w:pPr>
                  <w:jc w:val="center"/>
                  <w:cnfStyle w:val="000000100000" w:firstRow="0" w:lastRow="0" w:firstColumn="0" w:lastColumn="0" w:oddVBand="0" w:evenVBand="0" w:oddHBand="1" w:evenHBand="0" w:firstRowFirstColumn="0" w:firstRowLastColumn="0" w:lastRowFirstColumn="0" w:lastRowLastColumn="0"/>
                  <w:rPr>
                    <w:color w:val="000000" w:themeColor="text1"/>
                    <w:sz w:val="28"/>
                  </w:rPr>
                </w:pPr>
                <w:r w:rsidRPr="00493569">
                  <w:rPr>
                    <w:rFonts w:ascii="Bahnschrift SemiBold Condensed" w:hAnsi="Bahnschrift SemiBold Condensed"/>
                    <w:color w:val="000000" w:themeColor="text1"/>
                    <w:sz w:val="44"/>
                    <w:szCs w:val="44"/>
                  </w:rPr>
                  <w:t>WDDM DRIVER</w:t>
                </w:r>
              </w:p>
            </w:tc>
          </w:tr>
          <w:tr w:rsidR="00493569" w14:paraId="0845E559" w14:textId="77777777" w:rsidTr="00493569">
            <w:trPr>
              <w:trHeight w:val="1026"/>
            </w:trPr>
            <w:tc>
              <w:tcPr>
                <w:cnfStyle w:val="001000000000" w:firstRow="0" w:lastRow="0" w:firstColumn="1" w:lastColumn="0" w:oddVBand="0" w:evenVBand="0" w:oddHBand="0" w:evenHBand="0" w:firstRowFirstColumn="0" w:firstRowLastColumn="0" w:lastRowFirstColumn="0" w:lastRowLastColumn="0"/>
                <w:tcW w:w="4785" w:type="dxa"/>
              </w:tcPr>
              <w:p w14:paraId="2642EF99" w14:textId="77777777" w:rsidR="00493569" w:rsidRPr="00493569" w:rsidRDefault="00493569" w:rsidP="00493569">
                <w:pPr>
                  <w:jc w:val="center"/>
                  <w:rPr>
                    <w:color w:val="000000" w:themeColor="text1"/>
                    <w:sz w:val="28"/>
                  </w:rPr>
                </w:pPr>
                <w:r w:rsidRPr="00493569">
                  <w:rPr>
                    <w:rFonts w:ascii="Bahnschrift SemiBold Condensed" w:hAnsi="Bahnschrift SemiBold Condensed"/>
                    <w:color w:val="000000" w:themeColor="text1"/>
                    <w:sz w:val="44"/>
                    <w:szCs w:val="44"/>
                  </w:rPr>
                  <w:t>INTERNET ACCESS</w:t>
                </w:r>
              </w:p>
            </w:tc>
            <w:tc>
              <w:tcPr>
                <w:tcW w:w="4785" w:type="dxa"/>
              </w:tcPr>
              <w:p w14:paraId="70EE7D32" w14:textId="77777777" w:rsidR="00493569" w:rsidRPr="00493569" w:rsidRDefault="00493569" w:rsidP="00493569">
                <w:pPr>
                  <w:jc w:val="center"/>
                  <w:cnfStyle w:val="000000000000" w:firstRow="0" w:lastRow="0" w:firstColumn="0" w:lastColumn="0" w:oddVBand="0" w:evenVBand="0" w:oddHBand="0" w:evenHBand="0" w:firstRowFirstColumn="0" w:firstRowLastColumn="0" w:lastRowFirstColumn="0" w:lastRowLastColumn="0"/>
                  <w:rPr>
                    <w:color w:val="000000" w:themeColor="text1"/>
                    <w:sz w:val="28"/>
                  </w:rPr>
                </w:pPr>
                <w:r w:rsidRPr="00493569">
                  <w:rPr>
                    <w:rFonts w:ascii="Bahnschrift SemiBold Condensed" w:hAnsi="Bahnschrift SemiBold Condensed"/>
                    <w:color w:val="000000" w:themeColor="text1"/>
                    <w:sz w:val="44"/>
                    <w:szCs w:val="44"/>
                  </w:rPr>
                  <w:t>N/A</w:t>
                </w:r>
              </w:p>
            </w:tc>
          </w:tr>
        </w:tbl>
        <w:p w14:paraId="11760F31" w14:textId="79318C0F" w:rsidR="006825A8" w:rsidRDefault="006825A8" w:rsidP="00E600C9">
          <w:pPr>
            <w:rPr>
              <w:color w:val="D83B01"/>
              <w:sz w:val="28"/>
            </w:rPr>
          </w:pPr>
        </w:p>
        <w:p w14:paraId="7CD723AA" w14:textId="648039A6" w:rsidR="006825A8" w:rsidRDefault="006825A8" w:rsidP="00E600C9">
          <w:pPr>
            <w:rPr>
              <w:color w:val="D83B01"/>
              <w:sz w:val="28"/>
            </w:rPr>
          </w:pPr>
        </w:p>
        <w:p w14:paraId="2630901D" w14:textId="30157736" w:rsidR="006825A8" w:rsidRDefault="006825A8" w:rsidP="00E600C9">
          <w:pPr>
            <w:rPr>
              <w:color w:val="D83B01"/>
              <w:sz w:val="28"/>
            </w:rPr>
          </w:pPr>
        </w:p>
        <w:p w14:paraId="428B21D1" w14:textId="73FA7896" w:rsidR="006825A8" w:rsidRDefault="006825A8" w:rsidP="00E600C9">
          <w:pPr>
            <w:rPr>
              <w:color w:val="D83B01"/>
              <w:sz w:val="28"/>
            </w:rPr>
          </w:pPr>
        </w:p>
        <w:p w14:paraId="1E291944" w14:textId="6B38D01C" w:rsidR="006825A8" w:rsidRDefault="006825A8" w:rsidP="00E600C9">
          <w:pPr>
            <w:rPr>
              <w:color w:val="D83B01"/>
              <w:sz w:val="28"/>
            </w:rPr>
          </w:pPr>
        </w:p>
        <w:p w14:paraId="51371C34" w14:textId="2D69E15B" w:rsidR="006825A8" w:rsidRDefault="00493569" w:rsidP="00E600C9">
          <w:r>
            <w:rPr>
              <w:noProof/>
            </w:rPr>
            <mc:AlternateContent>
              <mc:Choice Requires="wpg">
                <w:drawing>
                  <wp:anchor distT="0" distB="0" distL="114300" distR="114300" simplePos="0" relativeHeight="251700224" behindDoc="0" locked="0" layoutInCell="1" allowOverlap="1" wp14:anchorId="0A63AFD1" wp14:editId="51F71F13">
                    <wp:simplePos x="0" y="0"/>
                    <wp:positionH relativeFrom="margin">
                      <wp:align>right</wp:align>
                    </wp:positionH>
                    <wp:positionV relativeFrom="paragraph">
                      <wp:posOffset>911860</wp:posOffset>
                    </wp:positionV>
                    <wp:extent cx="5935345" cy="84455"/>
                    <wp:effectExtent l="0" t="0" r="8255" b="0"/>
                    <wp:wrapNone/>
                    <wp:docPr id="225" name="Group 225"/>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226" name="Group 226"/>
                            <wpg:cNvGrpSpPr/>
                            <wpg:grpSpPr>
                              <a:xfrm>
                                <a:off x="3182257" y="3628"/>
                                <a:ext cx="2753495" cy="205112"/>
                                <a:chOff x="3182257" y="3628"/>
                                <a:chExt cx="2753495" cy="205112"/>
                              </a:xfrm>
                            </wpg:grpSpPr>
                            <wps:wsp>
                              <wps:cNvPr id="227" name="Rectangle 227"/>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9" name="Group 229"/>
                            <wpg:cNvGrpSpPr/>
                            <wpg:grpSpPr>
                              <a:xfrm rot="10800000">
                                <a:off x="0" y="0"/>
                                <a:ext cx="2753495" cy="205112"/>
                                <a:chOff x="0" y="0"/>
                                <a:chExt cx="2753495" cy="205112"/>
                              </a:xfrm>
                            </wpg:grpSpPr>
                            <wps:wsp>
                              <wps:cNvPr id="244" name="Rectangle 244"/>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6B35AA8" id="Group 225" o:spid="_x0000_s1026" style="position:absolute;margin-left:416.15pt;margin-top:71.8pt;width:467.35pt;height:6.65pt;z-index:251700224;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">
                    <v:group id="Group 226"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angle 227"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" fillcolor="#d83b01" stroked="f" strokeweight="1pt"/>
                      <v:rect id="Rectangle 228"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" fillcolor="#2f2f2f" stroked="f" strokeweight="1pt"/>
                    </v:group>
                    <v:group id="Group 229"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">
                      <v:rect id="Rectangle 244"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" fillcolor="#d83b01" stroked="f" strokeweight="1pt"/>
                      <v:rect id="Rectangle 245"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" fillcolor="#2f2f2f" stroked="f" strokeweight="1pt"/>
                    </v:group>
                    <w10:wrap anchorx="margin"/>
                  </v:group>
                </w:pict>
              </mc:Fallback>
            </mc:AlternateContent>
          </w:r>
        </w:p>
        <w:p w14:paraId="1D1A926F" w14:textId="59677010" w:rsidR="00E600C9" w:rsidRDefault="00E600C9" w:rsidP="00E600C9"/>
        <w:p w14:paraId="473D45C5" w14:textId="09529BE0" w:rsidR="00946FED" w:rsidRPr="006825A8" w:rsidRDefault="00946FED" w:rsidP="00CE5276">
          <w:pPr>
            <w:pStyle w:val="ListParagraph"/>
            <w:numPr>
              <w:ilvl w:val="0"/>
              <w:numId w:val="1"/>
            </w:numPr>
            <w:rPr>
              <w:rFonts w:ascii="Bahnschrift SemiBold Condensed" w:hAnsi="Bahnschrift SemiBold Condensed"/>
              <w:color w:val="D83B01"/>
              <w:sz w:val="48"/>
              <w:szCs w:val="48"/>
              <w:u w:val="double"/>
            </w:rPr>
          </w:pPr>
          <w:r>
            <w:rPr>
              <w:rFonts w:ascii="Bahnschrift SemiBold Condensed" w:hAnsi="Bahnschrift SemiBold Condensed"/>
              <w:color w:val="D83B01"/>
              <w:sz w:val="48"/>
              <w:szCs w:val="48"/>
              <w:u w:val="double"/>
            </w:rPr>
            <w:t xml:space="preserve">HOW TO INSTRALL </w:t>
          </w:r>
        </w:p>
        <w:p w14:paraId="1F706AD1" w14:textId="2E5156CC" w:rsidR="00E600C9" w:rsidRDefault="00E600C9" w:rsidP="00E600C9"/>
        <w:p w14:paraId="36BE9A22" w14:textId="4132A4C9" w:rsidR="00E600C9" w:rsidRDefault="00E600C9" w:rsidP="00E600C9"/>
        <w:p w14:paraId="4EE886A4" w14:textId="680D3D24" w:rsidR="00946FED" w:rsidRPr="002C1E2C" w:rsidRDefault="00946FED" w:rsidP="00CE5276">
          <w:pPr>
            <w:pStyle w:val="ListParagraph"/>
            <w:numPr>
              <w:ilvl w:val="0"/>
              <w:numId w:val="2"/>
            </w:numPr>
            <w:rPr>
              <w:sz w:val="28"/>
              <w:szCs w:val="28"/>
            </w:rPr>
          </w:pPr>
          <w:r w:rsidRPr="002C1E2C">
            <w:rPr>
              <w:rFonts w:ascii="Agency FB" w:hAnsi="Agency FB"/>
              <w:color w:val="000000" w:themeColor="text1"/>
              <w:sz w:val="28"/>
              <w:szCs w:val="28"/>
            </w:rPr>
            <w:t>Windows</w:t>
          </w:r>
        </w:p>
        <w:p w14:paraId="0CCB0DBE" w14:textId="2253CFE0"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Download the zip file.</w:t>
          </w:r>
        </w:p>
        <w:p w14:paraId="64DAF515" w14:textId="29E9FE07"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 xml:space="preserve">Extract </w:t>
          </w:r>
          <w:r w:rsidRPr="002C1E2C">
            <w:rPr>
              <w:rFonts w:ascii="Agency FB" w:hAnsi="Agency FB"/>
              <w:color w:val="000000" w:themeColor="text1"/>
              <w:sz w:val="28"/>
              <w:szCs w:val="28"/>
            </w:rPr>
            <w:t>packing</w:t>
          </w:r>
          <w:r w:rsidRPr="002C1E2C">
            <w:rPr>
              <w:rFonts w:ascii="Agency FB" w:hAnsi="Agency FB"/>
              <w:color w:val="000000" w:themeColor="text1"/>
              <w:sz w:val="28"/>
              <w:szCs w:val="28"/>
            </w:rPr>
            <w:t xml:space="preserve"> system in any </w:t>
          </w:r>
          <w:r w:rsidRPr="002C1E2C">
            <w:rPr>
              <w:rFonts w:ascii="Agency FB" w:hAnsi="Agency FB"/>
              <w:color w:val="000000" w:themeColor="text1"/>
              <w:sz w:val="28"/>
              <w:szCs w:val="28"/>
            </w:rPr>
            <w:t>desktop</w:t>
          </w:r>
        </w:p>
        <w:p w14:paraId="45485755" w14:textId="6B328F70"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Go to database Folder</w:t>
          </w:r>
        </w:p>
        <w:p w14:paraId="3EF91646" w14:textId="0DB5BDB1" w:rsidR="002C1E2C" w:rsidRPr="002C1E2C" w:rsidRDefault="002C1E2C" w:rsidP="00CE5276">
          <w:pPr>
            <w:pStyle w:val="ListParagraph"/>
            <w:numPr>
              <w:ilvl w:val="0"/>
              <w:numId w:val="3"/>
            </w:numPr>
            <w:rPr>
              <w:rFonts w:ascii="Agency FB" w:hAnsi="Agency FB"/>
              <w:color w:val="000000" w:themeColor="text1"/>
              <w:sz w:val="28"/>
              <w:szCs w:val="28"/>
            </w:rPr>
          </w:pPr>
          <w:proofErr w:type="gramStart"/>
          <w:r w:rsidRPr="002C1E2C">
            <w:rPr>
              <w:rFonts w:ascii="Agency FB" w:hAnsi="Agency FB"/>
              <w:color w:val="000000" w:themeColor="text1"/>
              <w:sz w:val="28"/>
              <w:szCs w:val="28"/>
            </w:rPr>
            <w:t>Move .SQLite</w:t>
          </w:r>
          <w:proofErr w:type="gramEnd"/>
          <w:r w:rsidRPr="002C1E2C">
            <w:rPr>
              <w:rFonts w:ascii="Agency FB" w:hAnsi="Agency FB"/>
              <w:color w:val="000000" w:themeColor="text1"/>
              <w:sz w:val="28"/>
              <w:szCs w:val="28"/>
            </w:rPr>
            <w:t xml:space="preserve"> database to D:/ drive</w:t>
          </w:r>
        </w:p>
        <w:p w14:paraId="103AE879" w14:textId="3EDAB894"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Go to car park system folder</w:t>
          </w:r>
        </w:p>
        <w:p w14:paraId="74D847A1" w14:textId="73FE895F"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Open car park system.exe</w:t>
          </w:r>
        </w:p>
        <w:p w14:paraId="2840E147" w14:textId="77777777" w:rsidR="002C1E2C" w:rsidRPr="002C1E2C" w:rsidRDefault="002C1E2C" w:rsidP="00CE5276">
          <w:pPr>
            <w:pStyle w:val="ListParagraph"/>
            <w:numPr>
              <w:ilvl w:val="0"/>
              <w:numId w:val="3"/>
            </w:numPr>
            <w:rPr>
              <w:sz w:val="28"/>
              <w:szCs w:val="28"/>
            </w:rPr>
          </w:pPr>
          <w:r w:rsidRPr="002C1E2C">
            <w:rPr>
              <w:rFonts w:ascii="Agency FB" w:hAnsi="Agency FB"/>
              <w:color w:val="000000" w:themeColor="text1"/>
              <w:sz w:val="28"/>
              <w:szCs w:val="28"/>
            </w:rPr>
            <w:t xml:space="preserve">Run Program </w:t>
          </w:r>
        </w:p>
        <w:p w14:paraId="5EEF7F12" w14:textId="5C0F28F3" w:rsidR="00946FED" w:rsidRPr="002C1E2C" w:rsidRDefault="00946FED" w:rsidP="00946FED">
          <w:pPr>
            <w:pStyle w:val="ListParagraph"/>
            <w:ind w:left="2160"/>
            <w:rPr>
              <w:sz w:val="28"/>
              <w:szCs w:val="28"/>
            </w:rPr>
          </w:pPr>
        </w:p>
        <w:p w14:paraId="697CB706" w14:textId="5CC079F3" w:rsidR="00946FED" w:rsidRPr="002C1E2C" w:rsidRDefault="00946FED" w:rsidP="00CE5276">
          <w:pPr>
            <w:pStyle w:val="ListParagraph"/>
            <w:numPr>
              <w:ilvl w:val="0"/>
              <w:numId w:val="2"/>
            </w:numPr>
            <w:rPr>
              <w:sz w:val="28"/>
              <w:szCs w:val="28"/>
            </w:rPr>
          </w:pPr>
          <w:r w:rsidRPr="002C1E2C">
            <w:rPr>
              <w:rFonts w:ascii="Agency FB" w:hAnsi="Agency FB"/>
              <w:color w:val="000000" w:themeColor="text1"/>
              <w:sz w:val="28"/>
              <w:szCs w:val="28"/>
            </w:rPr>
            <w:t>Linux</w:t>
          </w:r>
        </w:p>
        <w:p w14:paraId="411B1F7B" w14:textId="2D79D9FA"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Download the zip file.</w:t>
          </w:r>
        </w:p>
        <w:p w14:paraId="4893878D" w14:textId="77777777"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Extract packing system in any desktop</w:t>
          </w:r>
        </w:p>
        <w:p w14:paraId="5EC40C34" w14:textId="77777777"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Go to database Folder</w:t>
          </w:r>
        </w:p>
        <w:p w14:paraId="22151AE2" w14:textId="77777777" w:rsidR="002C1E2C" w:rsidRPr="002C1E2C" w:rsidRDefault="002C1E2C" w:rsidP="00CE5276">
          <w:pPr>
            <w:pStyle w:val="ListParagraph"/>
            <w:numPr>
              <w:ilvl w:val="0"/>
              <w:numId w:val="3"/>
            </w:numPr>
            <w:rPr>
              <w:rFonts w:ascii="Agency FB" w:hAnsi="Agency FB"/>
              <w:color w:val="000000" w:themeColor="text1"/>
              <w:sz w:val="28"/>
              <w:szCs w:val="28"/>
            </w:rPr>
          </w:pPr>
          <w:proofErr w:type="gramStart"/>
          <w:r w:rsidRPr="002C1E2C">
            <w:rPr>
              <w:rFonts w:ascii="Agency FB" w:hAnsi="Agency FB"/>
              <w:color w:val="000000" w:themeColor="text1"/>
              <w:sz w:val="28"/>
              <w:szCs w:val="28"/>
            </w:rPr>
            <w:t>Move .SQLite</w:t>
          </w:r>
          <w:proofErr w:type="gramEnd"/>
          <w:r w:rsidRPr="002C1E2C">
            <w:rPr>
              <w:rFonts w:ascii="Agency FB" w:hAnsi="Agency FB"/>
              <w:color w:val="000000" w:themeColor="text1"/>
              <w:sz w:val="28"/>
              <w:szCs w:val="28"/>
            </w:rPr>
            <w:t xml:space="preserve"> database to D:/ drive</w:t>
          </w:r>
        </w:p>
        <w:p w14:paraId="1EB50A79" w14:textId="77777777"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Go to car park system folder</w:t>
          </w:r>
        </w:p>
        <w:p w14:paraId="225F8A8B" w14:textId="77777777" w:rsidR="002C1E2C" w:rsidRPr="002C1E2C" w:rsidRDefault="002C1E2C"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Open car park system.exe</w:t>
          </w:r>
        </w:p>
        <w:p w14:paraId="4652AE05" w14:textId="77777777" w:rsidR="002C1E2C" w:rsidRPr="002C1E2C" w:rsidRDefault="002C1E2C" w:rsidP="00CE5276">
          <w:pPr>
            <w:pStyle w:val="ListParagraph"/>
            <w:numPr>
              <w:ilvl w:val="0"/>
              <w:numId w:val="3"/>
            </w:numPr>
            <w:rPr>
              <w:sz w:val="28"/>
              <w:szCs w:val="28"/>
            </w:rPr>
          </w:pPr>
          <w:r w:rsidRPr="002C1E2C">
            <w:rPr>
              <w:rFonts w:ascii="Agency FB" w:hAnsi="Agency FB"/>
              <w:color w:val="000000" w:themeColor="text1"/>
              <w:sz w:val="28"/>
              <w:szCs w:val="28"/>
            </w:rPr>
            <w:t xml:space="preserve">Run Program </w:t>
          </w:r>
        </w:p>
        <w:p w14:paraId="01D60ACE" w14:textId="6CEAC025" w:rsidR="00992681" w:rsidRPr="002C1E2C" w:rsidRDefault="00992681" w:rsidP="00992681">
          <w:pPr>
            <w:pStyle w:val="ListParagraph"/>
            <w:rPr>
              <w:sz w:val="28"/>
              <w:szCs w:val="28"/>
            </w:rPr>
          </w:pPr>
        </w:p>
        <w:p w14:paraId="5F1348A0" w14:textId="77777777" w:rsidR="00992681" w:rsidRPr="002C1E2C" w:rsidRDefault="00992681" w:rsidP="00992681">
          <w:pPr>
            <w:pStyle w:val="ListParagraph"/>
            <w:ind w:left="2160"/>
            <w:rPr>
              <w:sz w:val="28"/>
              <w:szCs w:val="28"/>
            </w:rPr>
          </w:pPr>
        </w:p>
        <w:p w14:paraId="0D576850" w14:textId="1B861EFF" w:rsidR="00946FED" w:rsidRPr="002C1E2C" w:rsidRDefault="00946FED" w:rsidP="00CE5276">
          <w:pPr>
            <w:pStyle w:val="ListParagraph"/>
            <w:numPr>
              <w:ilvl w:val="0"/>
              <w:numId w:val="2"/>
            </w:numPr>
            <w:rPr>
              <w:sz w:val="28"/>
              <w:szCs w:val="28"/>
            </w:rPr>
          </w:pPr>
          <w:r w:rsidRPr="002C1E2C">
            <w:rPr>
              <w:rFonts w:ascii="Agency FB" w:hAnsi="Agency FB"/>
              <w:color w:val="000000" w:themeColor="text1"/>
              <w:sz w:val="28"/>
              <w:szCs w:val="28"/>
            </w:rPr>
            <w:t>Qt Creator</w:t>
          </w:r>
        </w:p>
        <w:p w14:paraId="035FEE3D" w14:textId="77777777" w:rsidR="00992681" w:rsidRPr="002C1E2C" w:rsidRDefault="00992681" w:rsidP="00992681">
          <w:pPr>
            <w:pStyle w:val="ListParagraph"/>
            <w:ind w:left="2160"/>
            <w:rPr>
              <w:sz w:val="28"/>
              <w:szCs w:val="28"/>
            </w:rPr>
          </w:pPr>
        </w:p>
        <w:p w14:paraId="42B33D99" w14:textId="3C6762FF" w:rsidR="00992681" w:rsidRPr="002C1E2C" w:rsidRDefault="00992681"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Download the zip file.</w:t>
          </w:r>
        </w:p>
        <w:p w14:paraId="47E5D3E0" w14:textId="654D99D7" w:rsidR="00992681" w:rsidRPr="002C1E2C" w:rsidRDefault="00992681"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Extract monitoring system in any directory</w:t>
          </w:r>
        </w:p>
        <w:p w14:paraId="2172AD1D" w14:textId="6D13B8B3" w:rsidR="00992681" w:rsidRPr="002C1E2C" w:rsidRDefault="00992681" w:rsidP="00CE5276">
          <w:pPr>
            <w:pStyle w:val="ListParagraph"/>
            <w:numPr>
              <w:ilvl w:val="0"/>
              <w:numId w:val="3"/>
            </w:numPr>
            <w:rPr>
              <w:rFonts w:ascii="Agency FB" w:hAnsi="Agency FB"/>
              <w:color w:val="000000" w:themeColor="text1"/>
              <w:sz w:val="28"/>
              <w:szCs w:val="28"/>
            </w:rPr>
          </w:pPr>
          <w:proofErr w:type="gramStart"/>
          <w:r w:rsidRPr="002C1E2C">
            <w:rPr>
              <w:rFonts w:ascii="Agency FB" w:hAnsi="Agency FB"/>
              <w:color w:val="000000" w:themeColor="text1"/>
              <w:sz w:val="28"/>
              <w:szCs w:val="28"/>
            </w:rPr>
            <w:t>Move .SQLite</w:t>
          </w:r>
          <w:proofErr w:type="gramEnd"/>
          <w:r w:rsidRPr="002C1E2C">
            <w:rPr>
              <w:rFonts w:ascii="Agency FB" w:hAnsi="Agency FB"/>
              <w:color w:val="000000" w:themeColor="text1"/>
              <w:sz w:val="28"/>
              <w:szCs w:val="28"/>
            </w:rPr>
            <w:t xml:space="preserve"> database to D:/ drive</w:t>
          </w:r>
        </w:p>
        <w:p w14:paraId="6D7980C6" w14:textId="28A1A4F0" w:rsidR="00992681" w:rsidRPr="002C1E2C" w:rsidRDefault="00992681" w:rsidP="00CE5276">
          <w:pPr>
            <w:pStyle w:val="ListParagraph"/>
            <w:numPr>
              <w:ilvl w:val="0"/>
              <w:numId w:val="3"/>
            </w:numPr>
            <w:rPr>
              <w:rFonts w:ascii="Agency FB" w:hAnsi="Agency FB"/>
              <w:color w:val="000000" w:themeColor="text1"/>
              <w:sz w:val="28"/>
              <w:szCs w:val="28"/>
            </w:rPr>
          </w:pPr>
          <w:r w:rsidRPr="002C1E2C">
            <w:rPr>
              <w:rFonts w:ascii="Agency FB" w:hAnsi="Agency FB"/>
              <w:color w:val="000000" w:themeColor="text1"/>
              <w:sz w:val="28"/>
              <w:szCs w:val="28"/>
            </w:rPr>
            <w:t>Open project in Qt creator</w:t>
          </w:r>
        </w:p>
        <w:p w14:paraId="01090C7D" w14:textId="5C41530B" w:rsidR="00992681" w:rsidRPr="002C1E2C" w:rsidRDefault="00992681" w:rsidP="00CE5276">
          <w:pPr>
            <w:pStyle w:val="ListParagraph"/>
            <w:numPr>
              <w:ilvl w:val="0"/>
              <w:numId w:val="3"/>
            </w:numPr>
            <w:rPr>
              <w:sz w:val="28"/>
              <w:szCs w:val="28"/>
            </w:rPr>
          </w:pPr>
          <w:r w:rsidRPr="002C1E2C">
            <w:rPr>
              <w:rFonts w:ascii="Agency FB" w:hAnsi="Agency FB"/>
              <w:color w:val="000000" w:themeColor="text1"/>
              <w:sz w:val="28"/>
              <w:szCs w:val="28"/>
            </w:rPr>
            <w:t xml:space="preserve">Run Program </w:t>
          </w:r>
        </w:p>
        <w:p w14:paraId="22C3E929" w14:textId="77777777" w:rsidR="002C1E2C" w:rsidRDefault="00946FED" w:rsidP="002C1E2C">
          <w:pPr>
            <w:pStyle w:val="ListParagraph"/>
            <w:ind w:left="2160"/>
            <w:rPr>
              <w:rFonts w:ascii="Agency FB" w:hAnsi="Agency FB"/>
              <w:color w:val="000000" w:themeColor="text1"/>
              <w:sz w:val="32"/>
              <w:szCs w:val="32"/>
            </w:rPr>
          </w:pPr>
          <w:r w:rsidRPr="00992681">
            <w:rPr>
              <w:rFonts w:ascii="Agency FB" w:hAnsi="Agency FB"/>
              <w:color w:val="000000" w:themeColor="text1"/>
              <w:sz w:val="32"/>
              <w:szCs w:val="32"/>
            </w:rPr>
            <w:t xml:space="preserve">     </w:t>
          </w:r>
        </w:p>
        <w:p w14:paraId="07C57E8B" w14:textId="77777777" w:rsidR="002C1E2C" w:rsidRDefault="002C1E2C" w:rsidP="002C1E2C">
          <w:pPr>
            <w:pStyle w:val="ListParagraph"/>
            <w:ind w:left="2160"/>
            <w:rPr>
              <w:rFonts w:ascii="Agency FB" w:hAnsi="Agency FB"/>
              <w:color w:val="000000" w:themeColor="text1"/>
              <w:sz w:val="32"/>
              <w:szCs w:val="32"/>
            </w:rPr>
          </w:pPr>
        </w:p>
        <w:p w14:paraId="17F9F696" w14:textId="50D49E30" w:rsidR="003B4A35" w:rsidRPr="002C1E2C" w:rsidRDefault="00992681" w:rsidP="002C1E2C">
          <w:pPr>
            <w:pStyle w:val="ListParagraph"/>
            <w:ind w:left="2160"/>
            <w:rPr>
              <w:sz w:val="32"/>
              <w:szCs w:val="32"/>
            </w:rPr>
          </w:pPr>
          <w:r>
            <w:rPr>
              <w:noProof/>
            </w:rPr>
            <mc:AlternateContent>
              <mc:Choice Requires="wpg">
                <w:drawing>
                  <wp:anchor distT="0" distB="0" distL="114300" distR="114300" simplePos="0" relativeHeight="251704320" behindDoc="0" locked="0" layoutInCell="1" allowOverlap="1" wp14:anchorId="1CEF853E" wp14:editId="0C048184">
                    <wp:simplePos x="0" y="0"/>
                    <wp:positionH relativeFrom="margin">
                      <wp:align>right</wp:align>
                    </wp:positionH>
                    <wp:positionV relativeFrom="paragraph">
                      <wp:posOffset>871855</wp:posOffset>
                    </wp:positionV>
                    <wp:extent cx="5935345" cy="84455"/>
                    <wp:effectExtent l="0" t="0" r="8255" b="0"/>
                    <wp:wrapNone/>
                    <wp:docPr id="34" name="Group 34"/>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5" name="Group 35"/>
                            <wpg:cNvGrpSpPr/>
                            <wpg:grpSpPr>
                              <a:xfrm>
                                <a:off x="3182257" y="3628"/>
                                <a:ext cx="2753495" cy="205112"/>
                                <a:chOff x="3182257" y="3628"/>
                                <a:chExt cx="2753495" cy="205112"/>
                              </a:xfrm>
                            </wpg:grpSpPr>
                            <wps:wsp>
                              <wps:cNvPr id="36" name="Rectangle 36"/>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8" name="Group 38"/>
                            <wpg:cNvGrpSpPr/>
                            <wpg:grpSpPr>
                              <a:xfrm rot="10800000">
                                <a:off x="0" y="0"/>
                                <a:ext cx="2753495" cy="205112"/>
                                <a:chOff x="0" y="0"/>
                                <a:chExt cx="2753495" cy="205112"/>
                              </a:xfrm>
                            </wpg:grpSpPr>
                            <wps:wsp>
                              <wps:cNvPr id="39" name="Rectangle 39"/>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807833C" id="Group 34" o:spid="_x0000_s1026" style="position:absolute;margin-left:416.15pt;margin-top:68.65pt;width:467.35pt;height:6.65pt;z-index:251704320;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">
                    <v:group id="Group 35"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" fillcolor="#d83b01" stroked="f" strokeweight="1pt"/>
                      <v:rect id="Rectangle 37"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" fillcolor="#2f2f2f" stroked="f" strokeweight="1pt"/>
                    </v:group>
                    <v:group id="Group 38"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">
                      <v:rect id="Rectangle 39"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" fillcolor="#d83b01" stroked="f" strokeweight="1pt"/>
                      <v:rect id="Rectangle 40"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" fillcolor="#2f2f2f" stroked="f" strokeweight="1pt"/>
                    </v:group>
                    <w10:wrap anchorx="margin"/>
                  </v:group>
                </w:pict>
              </mc:Fallback>
            </mc:AlternateContent>
          </w:r>
        </w:p>
        <w:p w14:paraId="535FE5AE" w14:textId="72DB8589" w:rsidR="00992681" w:rsidRPr="006825A8" w:rsidRDefault="00992681" w:rsidP="00CE5276">
          <w:pPr>
            <w:pStyle w:val="ListParagraph"/>
            <w:numPr>
              <w:ilvl w:val="0"/>
              <w:numId w:val="1"/>
            </w:numPr>
            <w:rPr>
              <w:rFonts w:ascii="Bahnschrift SemiBold Condensed" w:hAnsi="Bahnschrift SemiBold Condensed"/>
              <w:color w:val="D83B01"/>
              <w:sz w:val="48"/>
              <w:szCs w:val="48"/>
              <w:u w:val="double"/>
            </w:rPr>
          </w:pPr>
          <w:r>
            <w:rPr>
              <w:rFonts w:ascii="Bahnschrift SemiBold Condensed" w:hAnsi="Bahnschrift SemiBold Condensed"/>
              <w:color w:val="D83B01"/>
              <w:sz w:val="48"/>
              <w:szCs w:val="48"/>
              <w:u w:val="double"/>
            </w:rPr>
            <w:lastRenderedPageBreak/>
            <w:t xml:space="preserve">HOW TO </w:t>
          </w:r>
          <w:r>
            <w:rPr>
              <w:rFonts w:ascii="Bahnschrift SemiBold Condensed" w:hAnsi="Bahnschrift SemiBold Condensed"/>
              <w:color w:val="D83B01"/>
              <w:sz w:val="48"/>
              <w:szCs w:val="48"/>
              <w:u w:val="double"/>
            </w:rPr>
            <w:t>USE</w:t>
          </w:r>
          <w:r>
            <w:rPr>
              <w:rFonts w:ascii="Bahnschrift SemiBold Condensed" w:hAnsi="Bahnschrift SemiBold Condensed"/>
              <w:color w:val="D83B01"/>
              <w:sz w:val="48"/>
              <w:szCs w:val="48"/>
              <w:u w:val="double"/>
            </w:rPr>
            <w:t xml:space="preserve"> </w:t>
          </w:r>
        </w:p>
        <w:p w14:paraId="1992A33B" w14:textId="64C634F2" w:rsidR="003B4A35" w:rsidRDefault="003B4A35" w:rsidP="00E600C9">
          <w:pPr>
            <w:spacing w:line="240" w:lineRule="auto"/>
            <w:jc w:val="both"/>
            <w:rPr>
              <w:color w:val="D83B01"/>
              <w:sz w:val="28"/>
            </w:rPr>
          </w:pPr>
        </w:p>
        <w:p w14:paraId="1A7BBC5A" w14:textId="4D784A65" w:rsidR="003B4A35" w:rsidRDefault="003B4A35" w:rsidP="00E600C9">
          <w:pPr>
            <w:spacing w:line="240" w:lineRule="auto"/>
            <w:jc w:val="both"/>
            <w:rPr>
              <w:color w:val="D83B01"/>
              <w:sz w:val="28"/>
            </w:rPr>
          </w:pPr>
        </w:p>
        <w:p w14:paraId="3F3C3A92" w14:textId="1A137B0E" w:rsidR="003B4A35" w:rsidRPr="00147EAE" w:rsidRDefault="00992681" w:rsidP="00CE5276">
          <w:pPr>
            <w:pStyle w:val="ListParagraph"/>
            <w:numPr>
              <w:ilvl w:val="0"/>
              <w:numId w:val="4"/>
            </w:numPr>
            <w:spacing w:line="240" w:lineRule="auto"/>
            <w:jc w:val="both"/>
            <w:rPr>
              <w:rFonts w:ascii="Agency FB" w:hAnsi="Agency FB"/>
              <w:color w:val="000000" w:themeColor="text1"/>
              <w:sz w:val="32"/>
              <w:szCs w:val="32"/>
            </w:rPr>
          </w:pPr>
          <w:r w:rsidRPr="00147EAE">
            <w:rPr>
              <w:rFonts w:ascii="Agency FB" w:hAnsi="Agency FB"/>
              <w:color w:val="000000" w:themeColor="text1"/>
              <w:sz w:val="32"/>
              <w:szCs w:val="32"/>
            </w:rPr>
            <w:t xml:space="preserve"> As mentioned above This Parking system can understand anyone.</w:t>
          </w:r>
        </w:p>
        <w:p w14:paraId="590BCA7A" w14:textId="77777777" w:rsidR="00147EAE" w:rsidRDefault="00147EAE" w:rsidP="00147EAE">
          <w:pPr>
            <w:spacing w:line="240" w:lineRule="auto"/>
            <w:jc w:val="both"/>
            <w:rPr>
              <w:rFonts w:ascii="Agency FB" w:hAnsi="Agency FB"/>
              <w:color w:val="000000" w:themeColor="text1"/>
              <w:sz w:val="32"/>
              <w:szCs w:val="32"/>
            </w:rPr>
          </w:pPr>
        </w:p>
        <w:p w14:paraId="4584BB70" w14:textId="77777777" w:rsidR="00147EAE" w:rsidRDefault="00147EAE" w:rsidP="00147EAE">
          <w:pPr>
            <w:spacing w:line="240" w:lineRule="auto"/>
            <w:jc w:val="both"/>
            <w:rPr>
              <w:rFonts w:ascii="Agency FB" w:hAnsi="Agency FB"/>
              <w:color w:val="000000" w:themeColor="text1"/>
              <w:sz w:val="32"/>
              <w:szCs w:val="32"/>
            </w:rPr>
          </w:pPr>
          <w:r>
            <w:rPr>
              <w:rFonts w:ascii="Agency FB" w:hAnsi="Agency FB"/>
              <w:color w:val="000000" w:themeColor="text1"/>
              <w:sz w:val="32"/>
              <w:szCs w:val="32"/>
            </w:rPr>
            <w:t xml:space="preserve">           </w:t>
          </w:r>
        </w:p>
        <w:p w14:paraId="3FE2E03A" w14:textId="0F34BD4C" w:rsidR="00992681" w:rsidRPr="00147EAE" w:rsidRDefault="00147EAE" w:rsidP="00147EAE">
          <w:pPr>
            <w:spacing w:line="240" w:lineRule="auto"/>
            <w:jc w:val="both"/>
            <w:rPr>
              <w:color w:val="D83B01"/>
              <w:sz w:val="28"/>
            </w:rPr>
          </w:pPr>
          <w:r>
            <w:rPr>
              <w:rFonts w:ascii="Agency FB" w:hAnsi="Agency FB"/>
              <w:color w:val="000000" w:themeColor="text1"/>
              <w:sz w:val="32"/>
              <w:szCs w:val="32"/>
            </w:rPr>
            <w:t xml:space="preserve"> 1)</w:t>
          </w:r>
          <w:bookmarkStart w:id="1" w:name="_Hlk60898280"/>
          <w:r w:rsidR="00992681" w:rsidRPr="00147EAE">
            <w:rPr>
              <w:rFonts w:ascii="Agency FB" w:hAnsi="Agency FB"/>
              <w:color w:val="000000" w:themeColor="text1"/>
              <w:sz w:val="32"/>
              <w:szCs w:val="32"/>
            </w:rPr>
            <w:t>After you run the program A user interface appears as shown below</w:t>
          </w:r>
          <w:bookmarkEnd w:id="1"/>
          <w:r w:rsidR="00992681" w:rsidRPr="00147EAE">
            <w:rPr>
              <w:rFonts w:ascii="Agency FB" w:hAnsi="Agency FB"/>
              <w:color w:val="000000" w:themeColor="text1"/>
              <w:sz w:val="32"/>
              <w:szCs w:val="32"/>
            </w:rPr>
            <w:t>.</w:t>
          </w:r>
        </w:p>
        <w:p w14:paraId="01EB20C2" w14:textId="31EB7DE5" w:rsidR="003B4A35" w:rsidRDefault="003B4A35" w:rsidP="00E600C9">
          <w:pPr>
            <w:spacing w:line="240" w:lineRule="auto"/>
            <w:jc w:val="both"/>
            <w:rPr>
              <w:color w:val="D83B01"/>
              <w:sz w:val="28"/>
            </w:rPr>
          </w:pPr>
        </w:p>
        <w:p w14:paraId="258A4B4C" w14:textId="111DA546" w:rsidR="003B4A35" w:rsidRDefault="00147EAE" w:rsidP="00E600C9">
          <w:pPr>
            <w:spacing w:line="240" w:lineRule="auto"/>
            <w:jc w:val="both"/>
            <w:rPr>
              <w:color w:val="D83B01"/>
              <w:sz w:val="28"/>
            </w:rPr>
          </w:pPr>
          <w:r>
            <w:rPr>
              <w:noProof/>
              <w:color w:val="D83B01"/>
              <w:sz w:val="28"/>
            </w:rPr>
            <w:drawing>
              <wp:anchor distT="0" distB="0" distL="114300" distR="114300" simplePos="0" relativeHeight="251705344" behindDoc="0" locked="0" layoutInCell="1" allowOverlap="1" wp14:anchorId="2901153F" wp14:editId="395A3277">
                <wp:simplePos x="0" y="0"/>
                <wp:positionH relativeFrom="margin">
                  <wp:align>right</wp:align>
                </wp:positionH>
                <wp:positionV relativeFrom="paragraph">
                  <wp:posOffset>6144</wp:posOffset>
                </wp:positionV>
                <wp:extent cx="5943600" cy="3827721"/>
                <wp:effectExtent l="0" t="0" r="0" b="1905"/>
                <wp:wrapNone/>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721"/>
                        </a:xfrm>
                        <a:prstGeom prst="rect">
                          <a:avLst/>
                        </a:prstGeom>
                      </pic:spPr>
                    </pic:pic>
                  </a:graphicData>
                </a:graphic>
                <wp14:sizeRelV relativeFrom="margin">
                  <wp14:pctHeight>0</wp14:pctHeight>
                </wp14:sizeRelV>
              </wp:anchor>
            </w:drawing>
          </w:r>
        </w:p>
        <w:p w14:paraId="1383BE3D" w14:textId="476F3A55" w:rsidR="003B4A35" w:rsidRDefault="003B4A35" w:rsidP="00E600C9">
          <w:pPr>
            <w:spacing w:line="240" w:lineRule="auto"/>
            <w:jc w:val="both"/>
            <w:rPr>
              <w:color w:val="D83B01"/>
              <w:sz w:val="28"/>
            </w:rPr>
          </w:pPr>
        </w:p>
        <w:p w14:paraId="1A1A0C94" w14:textId="11030375" w:rsidR="00946FED" w:rsidRDefault="00946FED" w:rsidP="00E600C9">
          <w:pPr>
            <w:spacing w:line="360" w:lineRule="auto"/>
            <w:jc w:val="both"/>
            <w:rPr>
              <w:color w:val="D83B01"/>
              <w:sz w:val="28"/>
            </w:rPr>
          </w:pPr>
        </w:p>
        <w:p w14:paraId="5199C3A5" w14:textId="77777777" w:rsidR="00946FED" w:rsidRDefault="00946FED" w:rsidP="00E600C9">
          <w:pPr>
            <w:spacing w:line="360" w:lineRule="auto"/>
            <w:jc w:val="both"/>
            <w:rPr>
              <w:color w:val="D83B01"/>
              <w:sz w:val="28"/>
            </w:rPr>
          </w:pPr>
        </w:p>
        <w:p w14:paraId="1D9F5FFD" w14:textId="77777777" w:rsidR="00946FED" w:rsidRDefault="00946FED" w:rsidP="00E600C9">
          <w:pPr>
            <w:spacing w:line="360" w:lineRule="auto"/>
            <w:jc w:val="both"/>
            <w:rPr>
              <w:color w:val="D83B01"/>
              <w:sz w:val="28"/>
            </w:rPr>
          </w:pPr>
        </w:p>
        <w:p w14:paraId="4DE2F2AF" w14:textId="77777777" w:rsidR="00946FED" w:rsidRDefault="00946FED" w:rsidP="00E600C9">
          <w:pPr>
            <w:spacing w:line="360" w:lineRule="auto"/>
            <w:jc w:val="both"/>
            <w:rPr>
              <w:color w:val="D83B01"/>
              <w:sz w:val="28"/>
            </w:rPr>
          </w:pPr>
        </w:p>
        <w:p w14:paraId="0A58F663" w14:textId="77777777" w:rsidR="00946FED" w:rsidRDefault="00946FED" w:rsidP="00E600C9">
          <w:pPr>
            <w:spacing w:line="360" w:lineRule="auto"/>
            <w:jc w:val="both"/>
            <w:rPr>
              <w:color w:val="D83B01"/>
              <w:sz w:val="28"/>
            </w:rPr>
          </w:pPr>
        </w:p>
        <w:p w14:paraId="608CFB80" w14:textId="033D5AE9" w:rsidR="00946FED" w:rsidRDefault="00946FED" w:rsidP="00E600C9">
          <w:pPr>
            <w:spacing w:line="360" w:lineRule="auto"/>
            <w:jc w:val="both"/>
            <w:rPr>
              <w:color w:val="D83B01"/>
              <w:sz w:val="28"/>
            </w:rPr>
          </w:pPr>
        </w:p>
        <w:p w14:paraId="6076D011" w14:textId="1E0B2084" w:rsidR="00946FED" w:rsidRDefault="00946FED" w:rsidP="00E600C9">
          <w:pPr>
            <w:spacing w:line="360" w:lineRule="auto"/>
            <w:jc w:val="both"/>
            <w:rPr>
              <w:color w:val="D83B01"/>
              <w:sz w:val="28"/>
            </w:rPr>
          </w:pPr>
        </w:p>
        <w:p w14:paraId="4DB6221A" w14:textId="77777777" w:rsidR="00992681" w:rsidRDefault="00992681" w:rsidP="00E600C9">
          <w:pPr>
            <w:spacing w:line="360" w:lineRule="auto"/>
            <w:jc w:val="both"/>
            <w:rPr>
              <w:color w:val="2F2F2F"/>
            </w:rPr>
          </w:pPr>
        </w:p>
        <w:p w14:paraId="0A8661F2" w14:textId="77777777" w:rsidR="00147EAE" w:rsidRDefault="00147EAE" w:rsidP="00E600C9">
          <w:pPr>
            <w:spacing w:line="360" w:lineRule="auto"/>
            <w:jc w:val="both"/>
            <w:rPr>
              <w:color w:val="2F2F2F"/>
            </w:rPr>
          </w:pPr>
        </w:p>
        <w:p w14:paraId="5FC4EE09" w14:textId="31591726" w:rsidR="00992681" w:rsidRPr="00147EAE" w:rsidRDefault="00147EAE" w:rsidP="00E600C9">
          <w:pPr>
            <w:spacing w:line="360" w:lineRule="auto"/>
            <w:jc w:val="both"/>
            <w:rPr>
              <w:rFonts w:ascii="Agency FB" w:hAnsi="Agency FB" w:cstheme="minorHAnsi"/>
              <w:color w:val="2F2F2F"/>
              <w:sz w:val="32"/>
              <w:szCs w:val="32"/>
            </w:rPr>
          </w:pPr>
          <w:r>
            <w:rPr>
              <w:color w:val="2F2F2F"/>
            </w:rPr>
            <w:t xml:space="preserve">                             </w:t>
          </w:r>
          <w:r w:rsidRPr="00147EAE">
            <w:rPr>
              <w:rFonts w:ascii="Agency FB" w:hAnsi="Agency FB" w:cstheme="minorHAnsi"/>
              <w:color w:val="2F2F2F"/>
              <w:sz w:val="32"/>
              <w:szCs w:val="32"/>
            </w:rPr>
            <w:t>Now we can see what spot free and what spots are not. (If car on parking spot that means that spot was taken).</w:t>
          </w:r>
        </w:p>
        <w:p w14:paraId="331A7D98" w14:textId="22500E5C" w:rsidR="00992681" w:rsidRDefault="00147EAE" w:rsidP="00E600C9">
          <w:pPr>
            <w:spacing w:line="360" w:lineRule="auto"/>
            <w:jc w:val="both"/>
            <w:rPr>
              <w:color w:val="2F2F2F"/>
            </w:rPr>
          </w:pPr>
          <w:r>
            <w:rPr>
              <w:noProof/>
            </w:rPr>
            <mc:AlternateContent>
              <mc:Choice Requires="wpg">
                <w:drawing>
                  <wp:anchor distT="0" distB="0" distL="114300" distR="114300" simplePos="0" relativeHeight="251707392" behindDoc="0" locked="0" layoutInCell="1" allowOverlap="1" wp14:anchorId="7443AB79" wp14:editId="34488D45">
                    <wp:simplePos x="0" y="0"/>
                    <wp:positionH relativeFrom="margin">
                      <wp:align>right</wp:align>
                    </wp:positionH>
                    <wp:positionV relativeFrom="paragraph">
                      <wp:posOffset>754277</wp:posOffset>
                    </wp:positionV>
                    <wp:extent cx="5935345" cy="84455"/>
                    <wp:effectExtent l="0" t="0" r="8255" b="0"/>
                    <wp:wrapNone/>
                    <wp:docPr id="42" name="Group 42"/>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43" name="Group 43"/>
                            <wpg:cNvGrpSpPr/>
                            <wpg:grpSpPr>
                              <a:xfrm>
                                <a:off x="3182257" y="3628"/>
                                <a:ext cx="2753495" cy="205112"/>
                                <a:chOff x="3182257" y="3628"/>
                                <a:chExt cx="2753495" cy="205112"/>
                              </a:xfrm>
                            </wpg:grpSpPr>
                            <wps:wsp>
                              <wps:cNvPr id="44" name="Rectangle 44"/>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6"/>
                            <wpg:cNvGrpSpPr/>
                            <wpg:grpSpPr>
                              <a:xfrm rot="10800000">
                                <a:off x="0" y="0"/>
                                <a:ext cx="2753495" cy="205112"/>
                                <a:chOff x="0" y="0"/>
                                <a:chExt cx="2753495" cy="205112"/>
                              </a:xfrm>
                            </wpg:grpSpPr>
                            <wps:wsp>
                              <wps:cNvPr id="47" name="Rectangle 47"/>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1DFCC10" id="Group 42" o:spid="_x0000_s1026" style="position:absolute;margin-left:416.15pt;margin-top:59.4pt;width:467.35pt;height:6.65pt;z-index:251707392;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">
                    <v:group id="Group 43"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" fillcolor="#d83b01" stroked="f" strokeweight="1pt"/>
                      <v:rect id="Rectangle 45"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" fillcolor="#2f2f2f" stroked="f" strokeweight="1pt"/>
                    </v:group>
                    <v:group id="Group 46"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">
                      <v:rect id="Rectangle 47"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" fillcolor="#d83b01" stroked="f" strokeweight="1pt"/>
                      <v:rect id="Rectangle 48"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" fillcolor="#2f2f2f" stroked="f" strokeweight="1pt"/>
                    </v:group>
                    <w10:wrap anchorx="margin"/>
                  </v:group>
                </w:pict>
              </mc:Fallback>
            </mc:AlternateContent>
          </w:r>
        </w:p>
        <w:p w14:paraId="063BA79A" w14:textId="3E95B4E5" w:rsidR="00147EAE" w:rsidRDefault="00147EAE" w:rsidP="00E600C9">
          <w:pPr>
            <w:spacing w:line="360" w:lineRule="auto"/>
            <w:jc w:val="both"/>
            <w:rPr>
              <w:rFonts w:ascii="Agency FB" w:hAnsi="Agency FB"/>
              <w:color w:val="000000" w:themeColor="text1"/>
              <w:sz w:val="32"/>
              <w:szCs w:val="32"/>
            </w:rPr>
          </w:pPr>
          <w:r>
            <w:rPr>
              <w:rFonts w:ascii="Agency FB" w:hAnsi="Agency FB"/>
              <w:color w:val="000000" w:themeColor="text1"/>
              <w:sz w:val="32"/>
              <w:szCs w:val="32"/>
            </w:rPr>
            <w:lastRenderedPageBreak/>
            <w:t xml:space="preserve">       </w:t>
          </w:r>
        </w:p>
        <w:p w14:paraId="2FEDAACA" w14:textId="31011940" w:rsidR="00992681" w:rsidRPr="00147EAE" w:rsidRDefault="00147EAE" w:rsidP="00147EAE">
          <w:pPr>
            <w:spacing w:line="360" w:lineRule="auto"/>
            <w:jc w:val="both"/>
            <w:rPr>
              <w:color w:val="2F2F2F"/>
            </w:rPr>
          </w:pPr>
          <w:r>
            <w:rPr>
              <w:rFonts w:ascii="Agency FB" w:hAnsi="Agency FB"/>
              <w:color w:val="000000" w:themeColor="text1"/>
              <w:sz w:val="32"/>
              <w:szCs w:val="32"/>
            </w:rPr>
            <w:t xml:space="preserve">   2)</w:t>
          </w:r>
          <w:bookmarkStart w:id="2" w:name="_Hlk60899323"/>
          <w:r w:rsidRPr="00147EAE">
            <w:rPr>
              <w:rFonts w:ascii="Agency FB" w:hAnsi="Agency FB"/>
              <w:color w:val="000000" w:themeColor="text1"/>
              <w:sz w:val="32"/>
              <w:szCs w:val="32"/>
            </w:rPr>
            <w:t>Then if you want to book a spot simply you can click small triangle near the Book Text,</w:t>
          </w:r>
          <w:bookmarkEnd w:id="2"/>
        </w:p>
        <w:p w14:paraId="4C6DD0C9" w14:textId="06C3F0DE" w:rsidR="00992681" w:rsidRDefault="00992681" w:rsidP="00E600C9">
          <w:pPr>
            <w:spacing w:line="360" w:lineRule="auto"/>
            <w:jc w:val="both"/>
            <w:rPr>
              <w:color w:val="2F2F2F"/>
            </w:rPr>
          </w:pPr>
        </w:p>
        <w:p w14:paraId="21DD7504" w14:textId="56A8CE69" w:rsidR="00992681" w:rsidRDefault="00B414EC" w:rsidP="00E600C9">
          <w:pPr>
            <w:spacing w:line="360" w:lineRule="auto"/>
            <w:jc w:val="both"/>
            <w:rPr>
              <w:color w:val="2F2F2F"/>
            </w:rPr>
          </w:pPr>
          <w:r>
            <w:rPr>
              <w:noProof/>
            </w:rPr>
            <w:drawing>
              <wp:anchor distT="0" distB="0" distL="114300" distR="114300" simplePos="0" relativeHeight="251708416" behindDoc="1" locked="0" layoutInCell="1" allowOverlap="1" wp14:anchorId="7FD0B1CF" wp14:editId="25037C65">
                <wp:simplePos x="0" y="0"/>
                <wp:positionH relativeFrom="margin">
                  <wp:align>right</wp:align>
                </wp:positionH>
                <wp:positionV relativeFrom="paragraph">
                  <wp:posOffset>16791</wp:posOffset>
                </wp:positionV>
                <wp:extent cx="5943600" cy="4051004"/>
                <wp:effectExtent l="0" t="0" r="0" b="6985"/>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51004"/>
                        </a:xfrm>
                        <a:prstGeom prst="rect">
                          <a:avLst/>
                        </a:prstGeom>
                      </pic:spPr>
                    </pic:pic>
                  </a:graphicData>
                </a:graphic>
                <wp14:sizeRelV relativeFrom="margin">
                  <wp14:pctHeight>0</wp14:pctHeight>
                </wp14:sizeRelV>
              </wp:anchor>
            </w:drawing>
          </w:r>
        </w:p>
        <w:p w14:paraId="201B84F0" w14:textId="0671CBEC" w:rsidR="00B414EC" w:rsidRDefault="00B414EC" w:rsidP="00E600C9">
          <w:pPr>
            <w:spacing w:line="360" w:lineRule="auto"/>
            <w:jc w:val="both"/>
            <w:rPr>
              <w:color w:val="2F2F2F"/>
            </w:rPr>
          </w:pPr>
        </w:p>
        <w:p w14:paraId="10BCA0E3" w14:textId="7A94D0DD" w:rsidR="00B414EC" w:rsidRDefault="00B414EC" w:rsidP="00E600C9">
          <w:pPr>
            <w:rPr>
              <w:noProof/>
            </w:rPr>
          </w:pPr>
        </w:p>
        <w:p w14:paraId="31CC1BDE" w14:textId="30A9605C" w:rsidR="00B414EC" w:rsidRDefault="00B414EC" w:rsidP="00E600C9">
          <w:pPr>
            <w:rPr>
              <w:noProof/>
            </w:rPr>
          </w:pPr>
        </w:p>
        <w:p w14:paraId="2DA9B8CF" w14:textId="77777777" w:rsidR="00B414EC" w:rsidRDefault="00B414EC" w:rsidP="00E600C9"/>
        <w:p w14:paraId="676C2344" w14:textId="77777777" w:rsidR="00B414EC" w:rsidRDefault="00B414EC" w:rsidP="00E600C9"/>
        <w:p w14:paraId="086C78A0" w14:textId="77777777" w:rsidR="00B414EC" w:rsidRDefault="00B414EC" w:rsidP="00E600C9"/>
        <w:p w14:paraId="20DEAE07" w14:textId="77777777" w:rsidR="00B414EC" w:rsidRDefault="00B414EC" w:rsidP="00E600C9"/>
        <w:p w14:paraId="035432E9" w14:textId="77777777" w:rsidR="00B414EC" w:rsidRDefault="00B414EC" w:rsidP="00E600C9"/>
        <w:p w14:paraId="22442E83" w14:textId="77777777" w:rsidR="00B414EC" w:rsidRDefault="00B414EC" w:rsidP="00E600C9"/>
        <w:p w14:paraId="57599E41" w14:textId="77777777" w:rsidR="00B414EC" w:rsidRDefault="00B414EC" w:rsidP="00E600C9"/>
        <w:p w14:paraId="6DBA5D12" w14:textId="77777777" w:rsidR="00B414EC" w:rsidRDefault="00B414EC" w:rsidP="00E600C9"/>
        <w:p w14:paraId="60B02E89" w14:textId="77777777" w:rsidR="00B414EC" w:rsidRDefault="00B414EC" w:rsidP="00E600C9"/>
        <w:p w14:paraId="38F1AD79" w14:textId="77777777" w:rsidR="00B414EC" w:rsidRDefault="00B414EC" w:rsidP="00E600C9"/>
        <w:p w14:paraId="44B54172" w14:textId="77777777" w:rsidR="00B414EC" w:rsidRDefault="00B414EC" w:rsidP="00E600C9"/>
        <w:p w14:paraId="27281D86" w14:textId="77777777" w:rsidR="00B414EC" w:rsidRDefault="00B414EC" w:rsidP="00E600C9"/>
        <w:p w14:paraId="535C7426" w14:textId="77777777" w:rsidR="00B414EC" w:rsidRPr="00B414EC" w:rsidRDefault="00B414EC" w:rsidP="00E600C9">
          <w:pPr>
            <w:rPr>
              <w:rFonts w:ascii="Agency FB" w:hAnsi="Agency FB"/>
              <w:sz w:val="32"/>
              <w:szCs w:val="32"/>
            </w:rPr>
          </w:pPr>
        </w:p>
        <w:p w14:paraId="02ECD815" w14:textId="5F36FE03" w:rsidR="00B414EC" w:rsidRDefault="00147EAE" w:rsidP="00E600C9">
          <w:pPr>
            <w:rPr>
              <w:rFonts w:ascii="Agency FB" w:hAnsi="Agency FB"/>
              <w:sz w:val="32"/>
              <w:szCs w:val="32"/>
            </w:rPr>
          </w:pPr>
          <w:r w:rsidRPr="00B414EC">
            <w:rPr>
              <w:rFonts w:ascii="Agency FB" w:hAnsi="Agency FB"/>
              <w:noProof/>
              <w:sz w:val="32"/>
              <w:szCs w:val="32"/>
            </w:rPr>
            <mc:AlternateContent>
              <mc:Choice Requires="wpg">
                <w:drawing>
                  <wp:anchor distT="0" distB="0" distL="114300" distR="114300" simplePos="0" relativeHeight="251702272" behindDoc="0" locked="0" layoutInCell="1" allowOverlap="1" wp14:anchorId="67C2106F" wp14:editId="4BFC067D">
                    <wp:simplePos x="0" y="0"/>
                    <wp:positionH relativeFrom="margin">
                      <wp:align>right</wp:align>
                    </wp:positionH>
                    <wp:positionV relativeFrom="paragraph">
                      <wp:posOffset>7694650</wp:posOffset>
                    </wp:positionV>
                    <wp:extent cx="5935345" cy="84455"/>
                    <wp:effectExtent l="0" t="0" r="8255" b="0"/>
                    <wp:wrapNone/>
                    <wp:docPr id="16" name="Group 16"/>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17" name="Group 17"/>
                            <wpg:cNvGrpSpPr/>
                            <wpg:grpSpPr>
                              <a:xfrm>
                                <a:off x="3182257" y="3628"/>
                                <a:ext cx="2753495" cy="205112"/>
                                <a:chOff x="3182257" y="3628"/>
                                <a:chExt cx="2753495" cy="205112"/>
                              </a:xfrm>
                            </wpg:grpSpPr>
                            <wps:wsp>
                              <wps:cNvPr id="18" name="Rectangle 18"/>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 name="Group 20"/>
                            <wpg:cNvGrpSpPr/>
                            <wpg:grpSpPr>
                              <a:xfrm rot="10800000">
                                <a:off x="0" y="0"/>
                                <a:ext cx="2753495" cy="205112"/>
                                <a:chOff x="0" y="0"/>
                                <a:chExt cx="2753495" cy="205112"/>
                              </a:xfrm>
                            </wpg:grpSpPr>
                            <wps:wsp>
                              <wps:cNvPr id="21" name="Rectangle 21"/>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85AD759" id="Group 16" o:spid="_x0000_s1026" style="position:absolute;margin-left:416.15pt;margin-top:605.9pt;width:467.35pt;height:6.65pt;z-index:251702272;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">
                    <v:group id="Group 17"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" fillcolor="#d83b01" stroked="f" strokeweight="1pt"/>
                      <v:rect id="Rectangle 19"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" fillcolor="#2f2f2f" stroked="f" strokeweight="1pt"/>
                    </v:group>
                    <v:group id="Group 20"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">
                      <v:rect id="Rectangle 21"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" fillcolor="#d83b01" stroked="f" strokeweight="1pt"/>
                      <v:rect id="Rectangle 28"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" fillcolor="#2f2f2f" stroked="f" strokeweight="1pt"/>
                    </v:group>
                    <w10:wrap anchorx="margin"/>
                  </v:group>
                </w:pict>
              </mc:Fallback>
            </mc:AlternateContent>
          </w:r>
          <w:r w:rsidR="00772A83">
            <w:rPr>
              <w:rFonts w:ascii="Agency FB" w:hAnsi="Agency FB"/>
              <w:sz w:val="32"/>
              <w:szCs w:val="32"/>
            </w:rPr>
            <w:t xml:space="preserve">                    </w:t>
          </w:r>
          <w:r w:rsidR="00B414EC" w:rsidRPr="00B414EC">
            <w:rPr>
              <w:rFonts w:ascii="Agency FB" w:hAnsi="Agency FB"/>
              <w:sz w:val="32"/>
              <w:szCs w:val="32"/>
            </w:rPr>
            <w:t>Then user can see that small window appear called “Book a Parking Slot”. You can choose your slod and click Book. (According to this picture I Book Slot A)</w:t>
          </w:r>
        </w:p>
        <w:p w14:paraId="1770E1C4" w14:textId="73D1081B" w:rsidR="00B414EC" w:rsidRDefault="00B414EC" w:rsidP="00E600C9">
          <w:pPr>
            <w:rPr>
              <w:rFonts w:ascii="Agency FB" w:hAnsi="Agency FB"/>
              <w:sz w:val="32"/>
              <w:szCs w:val="32"/>
            </w:rPr>
          </w:pPr>
        </w:p>
        <w:p w14:paraId="6CB6C3CB" w14:textId="552E7F28" w:rsidR="009671B3" w:rsidRPr="009671B3" w:rsidRDefault="00B414EC" w:rsidP="009671B3">
          <w:r>
            <w:rPr>
              <w:noProof/>
            </w:rPr>
            <mc:AlternateContent>
              <mc:Choice Requires="wpg">
                <w:drawing>
                  <wp:anchor distT="0" distB="0" distL="114300" distR="114300" simplePos="0" relativeHeight="251710464" behindDoc="0" locked="0" layoutInCell="1" allowOverlap="1" wp14:anchorId="77100216" wp14:editId="2C22B8C9">
                    <wp:simplePos x="0" y="0"/>
                    <wp:positionH relativeFrom="margin">
                      <wp:posOffset>31898</wp:posOffset>
                    </wp:positionH>
                    <wp:positionV relativeFrom="paragraph">
                      <wp:posOffset>1424763</wp:posOffset>
                    </wp:positionV>
                    <wp:extent cx="5935345" cy="84455"/>
                    <wp:effectExtent l="0" t="0" r="8255" b="0"/>
                    <wp:wrapNone/>
                    <wp:docPr id="50" name="Group 50"/>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51" name="Group 51"/>
                            <wpg:cNvGrpSpPr/>
                            <wpg:grpSpPr>
                              <a:xfrm>
                                <a:off x="3182257" y="3628"/>
                                <a:ext cx="2753495" cy="205112"/>
                                <a:chOff x="3182257" y="3628"/>
                                <a:chExt cx="2753495" cy="205112"/>
                              </a:xfrm>
                            </wpg:grpSpPr>
                            <wps:wsp>
                              <wps:cNvPr id="59" name="Rectangle 59"/>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61" name="Group 61"/>
                            <wpg:cNvGrpSpPr/>
                            <wpg:grpSpPr>
                              <a:xfrm rot="10800000">
                                <a:off x="0" y="0"/>
                                <a:ext cx="2753495" cy="205112"/>
                                <a:chOff x="0" y="0"/>
                                <a:chExt cx="2753495" cy="205112"/>
                              </a:xfrm>
                            </wpg:grpSpPr>
                            <wps:wsp>
                              <wps:cNvPr id="62" name="Rectangle 62"/>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59CB496" id="Group 50" o:spid="_x0000_s1026" style="position:absolute;margin-left:2.5pt;margin-top:112.2pt;width:467.35pt;height:6.65pt;z-index:251710464;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">
                    <v:group id="Group 51"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9"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" fillcolor="#d83b01" stroked="f" strokeweight="1pt"/>
                      <v:rect id="Rectangle 60"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" fillcolor="#2f2f2f" stroked="f" strokeweight="1pt"/>
                    </v:group>
                    <v:group id="Group 61"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">
                      <v:rect id="Rectangle 62"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" fillcolor="#d83b01" stroked="f" strokeweight="1pt"/>
                      <v:rect id="Rectangle 63"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" fillcolor="#2f2f2f" stroked="f" strokeweight="1pt"/>
                    </v:group>
                    <w10:wrap anchorx="margin"/>
                  </v:group>
                </w:pict>
              </mc:Fallback>
            </mc:AlternateContent>
          </w:r>
        </w:p>
      </w:sdtContent>
    </w:sdt>
    <w:p w14:paraId="2FCE32CA" w14:textId="77777777" w:rsidR="009671B3" w:rsidRPr="009671B3" w:rsidRDefault="009671B3" w:rsidP="009671B3">
      <w:pPr>
        <w:pStyle w:val="ListParagraph"/>
        <w:spacing w:line="360" w:lineRule="auto"/>
        <w:ind w:left="360"/>
        <w:jc w:val="both"/>
        <w:rPr>
          <w:color w:val="2F2F2F"/>
        </w:rPr>
      </w:pPr>
    </w:p>
    <w:p w14:paraId="71D58520" w14:textId="77777777" w:rsidR="009671B3" w:rsidRPr="009671B3" w:rsidRDefault="009671B3" w:rsidP="009671B3">
      <w:pPr>
        <w:pStyle w:val="ListParagraph"/>
        <w:spacing w:line="360" w:lineRule="auto"/>
        <w:ind w:left="360"/>
        <w:jc w:val="both"/>
        <w:rPr>
          <w:color w:val="2F2F2F"/>
        </w:rPr>
      </w:pPr>
    </w:p>
    <w:p w14:paraId="54341BD5" w14:textId="7110A4EC" w:rsidR="009671B3" w:rsidRPr="009671B3" w:rsidRDefault="00772A83" w:rsidP="009671B3">
      <w:pPr>
        <w:pStyle w:val="ListParagraph"/>
        <w:spacing w:line="360" w:lineRule="auto"/>
        <w:ind w:left="360"/>
        <w:jc w:val="both"/>
        <w:rPr>
          <w:color w:val="2F2F2F"/>
        </w:rPr>
      </w:pPr>
      <w:r>
        <w:rPr>
          <w:rFonts w:ascii="Agency FB" w:hAnsi="Agency FB"/>
          <w:color w:val="000000" w:themeColor="text1"/>
          <w:sz w:val="32"/>
          <w:szCs w:val="32"/>
        </w:rPr>
        <w:lastRenderedPageBreak/>
        <w:t>3)According to the image below If you get “Update was Successful” Massage. It means your slot is book. If you want to sure that. U can check spot that you book are fill in car picture.</w:t>
      </w:r>
    </w:p>
    <w:p w14:paraId="5B21067C" w14:textId="77777777" w:rsidR="009671B3" w:rsidRPr="009671B3" w:rsidRDefault="009671B3" w:rsidP="009671B3">
      <w:pPr>
        <w:pStyle w:val="ListParagraph"/>
        <w:spacing w:line="360" w:lineRule="auto"/>
        <w:ind w:left="360"/>
        <w:jc w:val="both"/>
        <w:rPr>
          <w:color w:val="2F2F2F"/>
        </w:rPr>
      </w:pPr>
    </w:p>
    <w:p w14:paraId="0CB60F30" w14:textId="27E46C6B" w:rsidR="009671B3" w:rsidRPr="009671B3" w:rsidRDefault="009671B3" w:rsidP="009671B3">
      <w:pPr>
        <w:pStyle w:val="ListParagraph"/>
        <w:spacing w:line="360" w:lineRule="auto"/>
        <w:ind w:left="360"/>
        <w:jc w:val="both"/>
        <w:rPr>
          <w:color w:val="2F2F2F"/>
        </w:rPr>
      </w:pPr>
    </w:p>
    <w:p w14:paraId="785813EC" w14:textId="78A49378" w:rsidR="009671B3" w:rsidRPr="009671B3" w:rsidRDefault="009671B3" w:rsidP="009671B3">
      <w:pPr>
        <w:pStyle w:val="ListParagraph"/>
        <w:spacing w:line="360" w:lineRule="auto"/>
        <w:ind w:left="360"/>
        <w:jc w:val="both"/>
        <w:rPr>
          <w:color w:val="2F2F2F"/>
        </w:rPr>
      </w:pPr>
    </w:p>
    <w:p w14:paraId="56AAE05E" w14:textId="4AE93E87" w:rsidR="009671B3" w:rsidRPr="009671B3" w:rsidRDefault="00FF1E1B" w:rsidP="009671B3">
      <w:pPr>
        <w:pStyle w:val="ListParagraph"/>
        <w:spacing w:line="360" w:lineRule="auto"/>
        <w:ind w:left="360"/>
        <w:jc w:val="both"/>
        <w:rPr>
          <w:color w:val="2F2F2F"/>
        </w:rPr>
      </w:pPr>
      <w:r>
        <w:rPr>
          <w:noProof/>
          <w:color w:val="2F2F2F"/>
        </w:rPr>
        <w:drawing>
          <wp:anchor distT="0" distB="0" distL="114300" distR="114300" simplePos="0" relativeHeight="251711488" behindDoc="0" locked="0" layoutInCell="1" allowOverlap="1" wp14:anchorId="30EB0E60" wp14:editId="11D856D7">
            <wp:simplePos x="0" y="0"/>
            <wp:positionH relativeFrom="margin">
              <wp:align>right</wp:align>
            </wp:positionH>
            <wp:positionV relativeFrom="paragraph">
              <wp:posOffset>215265</wp:posOffset>
            </wp:positionV>
            <wp:extent cx="5935345" cy="4333875"/>
            <wp:effectExtent l="0" t="0" r="8255" b="952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9">
                      <a:extLst>
                        <a:ext uri="{28A0092B-C50C-407E-A947-70E740481C1C}">
                          <a14:useLocalDpi xmlns:a14="http://schemas.microsoft.com/office/drawing/2010/main" val="0"/>
                        </a:ext>
                      </a:extLst>
                    </a:blip>
                    <a:stretch>
                      <a:fillRect/>
                    </a:stretch>
                  </pic:blipFill>
                  <pic:spPr>
                    <a:xfrm>
                      <a:off x="0" y="0"/>
                      <a:ext cx="5935345" cy="4333875"/>
                    </a:xfrm>
                    <a:prstGeom prst="rect">
                      <a:avLst/>
                    </a:prstGeom>
                  </pic:spPr>
                </pic:pic>
              </a:graphicData>
            </a:graphic>
            <wp14:sizeRelH relativeFrom="margin">
              <wp14:pctWidth>0</wp14:pctWidth>
            </wp14:sizeRelH>
            <wp14:sizeRelV relativeFrom="margin">
              <wp14:pctHeight>0</wp14:pctHeight>
            </wp14:sizeRelV>
          </wp:anchor>
        </w:drawing>
      </w:r>
    </w:p>
    <w:p w14:paraId="4A77A69F" w14:textId="09A5D9E4" w:rsidR="009671B3" w:rsidRPr="009671B3" w:rsidRDefault="009671B3" w:rsidP="009671B3">
      <w:pPr>
        <w:pStyle w:val="ListParagraph"/>
        <w:spacing w:line="360" w:lineRule="auto"/>
        <w:ind w:left="360"/>
        <w:jc w:val="both"/>
        <w:rPr>
          <w:color w:val="2F2F2F"/>
        </w:rPr>
      </w:pPr>
    </w:p>
    <w:p w14:paraId="0F792212" w14:textId="77777777" w:rsidR="009671B3" w:rsidRPr="009671B3" w:rsidRDefault="009671B3" w:rsidP="009671B3">
      <w:pPr>
        <w:pStyle w:val="ListParagraph"/>
        <w:spacing w:line="360" w:lineRule="auto"/>
        <w:ind w:left="360"/>
        <w:jc w:val="both"/>
        <w:rPr>
          <w:color w:val="2F2F2F"/>
        </w:rPr>
      </w:pPr>
    </w:p>
    <w:p w14:paraId="2BF0A043" w14:textId="77777777" w:rsidR="009671B3" w:rsidRPr="009671B3" w:rsidRDefault="009671B3" w:rsidP="009671B3">
      <w:pPr>
        <w:pStyle w:val="ListParagraph"/>
        <w:spacing w:line="360" w:lineRule="auto"/>
        <w:ind w:left="360"/>
        <w:jc w:val="both"/>
        <w:rPr>
          <w:color w:val="2F2F2F"/>
        </w:rPr>
      </w:pPr>
    </w:p>
    <w:p w14:paraId="5E166CB6" w14:textId="77777777" w:rsidR="009671B3" w:rsidRPr="009671B3" w:rsidRDefault="009671B3" w:rsidP="009671B3">
      <w:pPr>
        <w:pStyle w:val="ListParagraph"/>
        <w:spacing w:line="360" w:lineRule="auto"/>
        <w:ind w:left="360"/>
        <w:jc w:val="both"/>
        <w:rPr>
          <w:color w:val="2F2F2F"/>
        </w:rPr>
      </w:pPr>
    </w:p>
    <w:p w14:paraId="6E429CD9" w14:textId="77777777" w:rsidR="009671B3" w:rsidRPr="009671B3" w:rsidRDefault="009671B3" w:rsidP="009671B3">
      <w:pPr>
        <w:pStyle w:val="ListParagraph"/>
        <w:spacing w:line="360" w:lineRule="auto"/>
        <w:ind w:left="360"/>
        <w:jc w:val="both"/>
        <w:rPr>
          <w:color w:val="2F2F2F"/>
        </w:rPr>
      </w:pPr>
    </w:p>
    <w:p w14:paraId="5BB1E759" w14:textId="77777777" w:rsidR="009671B3" w:rsidRPr="009671B3" w:rsidRDefault="009671B3" w:rsidP="009671B3">
      <w:pPr>
        <w:pStyle w:val="ListParagraph"/>
        <w:spacing w:line="360" w:lineRule="auto"/>
        <w:ind w:left="360"/>
        <w:jc w:val="both"/>
        <w:rPr>
          <w:color w:val="2F2F2F"/>
        </w:rPr>
      </w:pPr>
    </w:p>
    <w:p w14:paraId="08BBF875" w14:textId="77777777" w:rsidR="009671B3" w:rsidRPr="009671B3" w:rsidRDefault="009671B3" w:rsidP="009671B3">
      <w:pPr>
        <w:pStyle w:val="ListParagraph"/>
        <w:spacing w:line="360" w:lineRule="auto"/>
        <w:ind w:left="360"/>
        <w:jc w:val="both"/>
        <w:rPr>
          <w:color w:val="2F2F2F"/>
        </w:rPr>
      </w:pPr>
    </w:p>
    <w:p w14:paraId="1CFF25F3" w14:textId="77777777" w:rsidR="009671B3" w:rsidRPr="009671B3" w:rsidRDefault="009671B3" w:rsidP="009671B3">
      <w:pPr>
        <w:pStyle w:val="ListParagraph"/>
        <w:spacing w:line="360" w:lineRule="auto"/>
        <w:ind w:left="360"/>
        <w:jc w:val="both"/>
        <w:rPr>
          <w:color w:val="2F2F2F"/>
        </w:rPr>
      </w:pPr>
    </w:p>
    <w:p w14:paraId="08698072" w14:textId="77777777" w:rsidR="009671B3" w:rsidRPr="009671B3" w:rsidRDefault="009671B3" w:rsidP="009671B3">
      <w:pPr>
        <w:pStyle w:val="ListParagraph"/>
        <w:spacing w:line="360" w:lineRule="auto"/>
        <w:ind w:left="360"/>
        <w:jc w:val="both"/>
        <w:rPr>
          <w:color w:val="2F2F2F"/>
        </w:rPr>
      </w:pPr>
    </w:p>
    <w:p w14:paraId="60FD2DDE" w14:textId="77777777" w:rsidR="009671B3" w:rsidRPr="009671B3" w:rsidRDefault="009671B3" w:rsidP="009671B3">
      <w:pPr>
        <w:pStyle w:val="ListParagraph"/>
        <w:spacing w:line="360" w:lineRule="auto"/>
        <w:ind w:left="360"/>
        <w:jc w:val="both"/>
        <w:rPr>
          <w:color w:val="2F2F2F"/>
        </w:rPr>
      </w:pPr>
    </w:p>
    <w:p w14:paraId="786C9B89" w14:textId="77777777" w:rsidR="009671B3" w:rsidRPr="009671B3" w:rsidRDefault="009671B3" w:rsidP="009671B3">
      <w:pPr>
        <w:pStyle w:val="ListParagraph"/>
        <w:spacing w:line="360" w:lineRule="auto"/>
        <w:ind w:left="360"/>
        <w:jc w:val="both"/>
        <w:rPr>
          <w:color w:val="2F2F2F"/>
        </w:rPr>
      </w:pPr>
    </w:p>
    <w:p w14:paraId="0F856724" w14:textId="77777777" w:rsidR="009671B3" w:rsidRPr="009671B3" w:rsidRDefault="009671B3" w:rsidP="009671B3">
      <w:pPr>
        <w:pStyle w:val="ListParagraph"/>
        <w:spacing w:line="360" w:lineRule="auto"/>
        <w:ind w:left="360"/>
        <w:jc w:val="both"/>
        <w:rPr>
          <w:color w:val="2F2F2F"/>
        </w:rPr>
      </w:pPr>
    </w:p>
    <w:p w14:paraId="24AF000A" w14:textId="77777777" w:rsidR="009671B3" w:rsidRPr="009671B3" w:rsidRDefault="009671B3" w:rsidP="009671B3">
      <w:pPr>
        <w:pStyle w:val="ListParagraph"/>
        <w:spacing w:line="360" w:lineRule="auto"/>
        <w:ind w:left="360"/>
        <w:jc w:val="both"/>
        <w:rPr>
          <w:color w:val="2F2F2F"/>
        </w:rPr>
      </w:pPr>
    </w:p>
    <w:p w14:paraId="0BBC84A4" w14:textId="77777777" w:rsidR="009671B3" w:rsidRPr="009671B3" w:rsidRDefault="009671B3" w:rsidP="009671B3">
      <w:pPr>
        <w:spacing w:line="360" w:lineRule="auto"/>
        <w:jc w:val="both"/>
        <w:rPr>
          <w:color w:val="2F2F2F"/>
        </w:rPr>
      </w:pPr>
    </w:p>
    <w:p w14:paraId="08556170" w14:textId="77777777" w:rsidR="009671B3" w:rsidRPr="009671B3" w:rsidRDefault="009671B3" w:rsidP="009671B3">
      <w:pPr>
        <w:pStyle w:val="ListParagraph"/>
        <w:spacing w:line="360" w:lineRule="auto"/>
        <w:ind w:left="360"/>
        <w:jc w:val="both"/>
        <w:rPr>
          <w:color w:val="2F2F2F"/>
        </w:rPr>
      </w:pPr>
    </w:p>
    <w:p w14:paraId="4ADF6F03" w14:textId="77777777" w:rsidR="009671B3" w:rsidRPr="009671B3" w:rsidRDefault="009671B3" w:rsidP="009671B3">
      <w:pPr>
        <w:pStyle w:val="ListParagraph"/>
        <w:spacing w:line="360" w:lineRule="auto"/>
        <w:ind w:left="360"/>
        <w:jc w:val="both"/>
        <w:rPr>
          <w:color w:val="2F2F2F"/>
        </w:rPr>
      </w:pPr>
    </w:p>
    <w:p w14:paraId="7797402A" w14:textId="77777777" w:rsidR="009671B3" w:rsidRPr="009671B3" w:rsidRDefault="009671B3" w:rsidP="009671B3">
      <w:pPr>
        <w:spacing w:line="360" w:lineRule="auto"/>
        <w:jc w:val="both"/>
        <w:rPr>
          <w:color w:val="2F2F2F"/>
        </w:rPr>
      </w:pPr>
    </w:p>
    <w:p w14:paraId="41A1EF49" w14:textId="3E739B7F" w:rsidR="00772A83" w:rsidRDefault="00772A83" w:rsidP="00772A83">
      <w:pPr>
        <w:pStyle w:val="ListParagraph"/>
        <w:spacing w:line="360" w:lineRule="auto"/>
        <w:ind w:left="360"/>
        <w:jc w:val="both"/>
        <w:rPr>
          <w:color w:val="2F2F2F"/>
        </w:rPr>
      </w:pPr>
    </w:p>
    <w:p w14:paraId="616C82EE" w14:textId="158E3B9F" w:rsidR="00772A83" w:rsidRDefault="00772A83" w:rsidP="00772A83">
      <w:pPr>
        <w:pStyle w:val="ListParagraph"/>
        <w:spacing w:line="360" w:lineRule="auto"/>
        <w:ind w:left="360"/>
        <w:jc w:val="both"/>
        <w:rPr>
          <w:color w:val="2F2F2F"/>
        </w:rPr>
      </w:pPr>
    </w:p>
    <w:p w14:paraId="479EE018" w14:textId="0AB94EAF" w:rsidR="00772A83" w:rsidRDefault="00772A83" w:rsidP="00772A83">
      <w:pPr>
        <w:pStyle w:val="ListParagraph"/>
        <w:spacing w:line="360" w:lineRule="auto"/>
        <w:ind w:left="360"/>
        <w:jc w:val="both"/>
        <w:rPr>
          <w:color w:val="2F2F2F"/>
        </w:rPr>
      </w:pPr>
    </w:p>
    <w:p w14:paraId="066ADD8B" w14:textId="7A55D6DD" w:rsidR="00772A83" w:rsidRDefault="00772A83" w:rsidP="00772A83">
      <w:pPr>
        <w:pStyle w:val="ListParagraph"/>
        <w:spacing w:line="360" w:lineRule="auto"/>
        <w:ind w:left="360"/>
        <w:jc w:val="both"/>
        <w:rPr>
          <w:color w:val="2F2F2F"/>
        </w:rPr>
      </w:pPr>
    </w:p>
    <w:p w14:paraId="3FC8D12B" w14:textId="020C5663" w:rsidR="00772A83" w:rsidRDefault="003923EF" w:rsidP="00772A83">
      <w:pPr>
        <w:pStyle w:val="ListParagraph"/>
        <w:spacing w:line="360" w:lineRule="auto"/>
        <w:ind w:left="360"/>
        <w:jc w:val="both"/>
        <w:rPr>
          <w:color w:val="2F2F2F"/>
        </w:rPr>
      </w:pPr>
      <w:r>
        <w:rPr>
          <w:noProof/>
        </w:rPr>
        <mc:AlternateContent>
          <mc:Choice Requires="wpg">
            <w:drawing>
              <wp:anchor distT="0" distB="0" distL="114300" distR="114300" simplePos="0" relativeHeight="251713536" behindDoc="0" locked="0" layoutInCell="1" allowOverlap="1" wp14:anchorId="421A512D" wp14:editId="2E5ABA08">
                <wp:simplePos x="0" y="0"/>
                <wp:positionH relativeFrom="margin">
                  <wp:align>right</wp:align>
                </wp:positionH>
                <wp:positionV relativeFrom="paragraph">
                  <wp:posOffset>859790</wp:posOffset>
                </wp:positionV>
                <wp:extent cx="5935345" cy="84455"/>
                <wp:effectExtent l="0" t="0" r="8255" b="0"/>
                <wp:wrapNone/>
                <wp:docPr id="266" name="Group 266"/>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267" name="Group 267"/>
                        <wpg:cNvGrpSpPr/>
                        <wpg:grpSpPr>
                          <a:xfrm>
                            <a:off x="3182257" y="3628"/>
                            <a:ext cx="2753495" cy="205112"/>
                            <a:chOff x="3182257" y="3628"/>
                            <a:chExt cx="2753495" cy="205112"/>
                          </a:xfrm>
                        </wpg:grpSpPr>
                        <wps:wsp>
                          <wps:cNvPr id="268" name="Rectangle 268"/>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0" name="Group 270"/>
                        <wpg:cNvGrpSpPr/>
                        <wpg:grpSpPr>
                          <a:xfrm rot="10800000">
                            <a:off x="0" y="0"/>
                            <a:ext cx="2753495" cy="205112"/>
                            <a:chOff x="0" y="0"/>
                            <a:chExt cx="2753495" cy="205112"/>
                          </a:xfrm>
                        </wpg:grpSpPr>
                        <wps:wsp>
                          <wps:cNvPr id="271" name="Rectangle 271"/>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1B1C10A" id="Group 266" o:spid="_x0000_s1026" style="position:absolute;margin-left:416.15pt;margin-top:67.7pt;width:467.35pt;height:6.65pt;z-index:251713536;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">
                <v:group id="Group 267"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" fillcolor="#d83b01" stroked="f" strokeweight="1pt"/>
                  <v:rect id="Rectangle 269"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" fillcolor="#2f2f2f" stroked="f" strokeweight="1pt"/>
                </v:group>
                <v:group id="Group 270"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">
                  <v:rect id="Rectangle 271"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" fillcolor="#d83b01" stroked="f" strokeweight="1pt"/>
                  <v:rect id="Rectangle 293"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" fillcolor="#2f2f2f" stroked="f" strokeweight="1pt"/>
                </v:group>
                <w10:wrap anchorx="margin"/>
              </v:group>
            </w:pict>
          </mc:Fallback>
        </mc:AlternateContent>
      </w:r>
    </w:p>
    <w:p w14:paraId="12E8A7CD" w14:textId="38122FFB" w:rsidR="00772A83" w:rsidRPr="003923EF" w:rsidRDefault="003923EF" w:rsidP="00772A83">
      <w:pPr>
        <w:pStyle w:val="ListParagraph"/>
        <w:spacing w:line="360" w:lineRule="auto"/>
        <w:ind w:left="360"/>
        <w:jc w:val="both"/>
        <w:rPr>
          <w:rFonts w:ascii="Agency FB" w:hAnsi="Agency FB"/>
          <w:color w:val="2F2F2F"/>
          <w:sz w:val="32"/>
          <w:szCs w:val="32"/>
        </w:rPr>
      </w:pPr>
      <w:r>
        <w:rPr>
          <w:color w:val="2F2F2F"/>
          <w:sz w:val="32"/>
          <w:szCs w:val="32"/>
        </w:rPr>
        <w:lastRenderedPageBreak/>
        <w:t>4)</w:t>
      </w:r>
      <w:r w:rsidRPr="003923EF">
        <w:rPr>
          <w:rFonts w:ascii="Agency FB" w:hAnsi="Agency FB"/>
          <w:color w:val="2F2F2F"/>
          <w:sz w:val="32"/>
          <w:szCs w:val="32"/>
        </w:rPr>
        <w:t>Now, thinks if you want to cancel that Book slot. Then u want to do that you selected that cancel square and Then you can see pop up interface that ask what you want to cancel. Then you select that slot that what you want to cancel and select it.</w:t>
      </w:r>
    </w:p>
    <w:p w14:paraId="24A08DFB" w14:textId="4E62C064" w:rsidR="00772A83" w:rsidRDefault="00772A83" w:rsidP="00772A83">
      <w:pPr>
        <w:pStyle w:val="ListParagraph"/>
        <w:spacing w:line="360" w:lineRule="auto"/>
        <w:ind w:left="360"/>
        <w:jc w:val="both"/>
        <w:rPr>
          <w:color w:val="2F2F2F"/>
        </w:rPr>
      </w:pPr>
    </w:p>
    <w:p w14:paraId="3BBA273B" w14:textId="1562280A" w:rsidR="00E600C9" w:rsidRDefault="003923EF" w:rsidP="003923EF">
      <w:pPr>
        <w:pStyle w:val="ListParagraph"/>
        <w:spacing w:line="360" w:lineRule="auto"/>
        <w:ind w:left="360"/>
        <w:jc w:val="both"/>
        <w:rPr>
          <w:color w:val="2F2F2F"/>
        </w:rPr>
      </w:pPr>
      <w:r>
        <w:rPr>
          <w:noProof/>
          <w:color w:val="2F2F2F"/>
        </w:rPr>
        <w:drawing>
          <wp:anchor distT="0" distB="0" distL="114300" distR="114300" simplePos="0" relativeHeight="251716608" behindDoc="0" locked="0" layoutInCell="1" allowOverlap="1" wp14:anchorId="6E4C8591" wp14:editId="71A6B689">
            <wp:simplePos x="0" y="0"/>
            <wp:positionH relativeFrom="margin">
              <wp:align>right</wp:align>
            </wp:positionH>
            <wp:positionV relativeFrom="paragraph">
              <wp:posOffset>5715</wp:posOffset>
            </wp:positionV>
            <wp:extent cx="5943600" cy="2863850"/>
            <wp:effectExtent l="0" t="0" r="0" b="0"/>
            <wp:wrapNone/>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anchor>
        </w:drawing>
      </w:r>
      <w:r w:rsidR="00E600C9" w:rsidRPr="00772A83">
        <w:rPr>
          <w:color w:val="2F2F2F"/>
        </w:rPr>
        <w:t xml:space="preserve"> </w:t>
      </w:r>
    </w:p>
    <w:p w14:paraId="30E36081" w14:textId="3FF42CA9" w:rsidR="003923EF" w:rsidRDefault="003923EF" w:rsidP="003923EF">
      <w:pPr>
        <w:pStyle w:val="ListParagraph"/>
        <w:spacing w:line="360" w:lineRule="auto"/>
        <w:ind w:left="360"/>
        <w:jc w:val="both"/>
        <w:rPr>
          <w:color w:val="2F2F2F"/>
        </w:rPr>
      </w:pPr>
    </w:p>
    <w:p w14:paraId="1AD3FAEE" w14:textId="43F6E93E" w:rsidR="003923EF" w:rsidRDefault="003923EF" w:rsidP="003923EF">
      <w:pPr>
        <w:pStyle w:val="ListParagraph"/>
        <w:spacing w:line="360" w:lineRule="auto"/>
        <w:ind w:left="360"/>
        <w:jc w:val="both"/>
        <w:rPr>
          <w:color w:val="2F2F2F"/>
        </w:rPr>
      </w:pPr>
    </w:p>
    <w:p w14:paraId="42497C90" w14:textId="32609624" w:rsidR="003923EF" w:rsidRDefault="003923EF" w:rsidP="003923EF">
      <w:pPr>
        <w:pStyle w:val="ListParagraph"/>
        <w:spacing w:line="360" w:lineRule="auto"/>
        <w:ind w:left="360"/>
        <w:jc w:val="both"/>
        <w:rPr>
          <w:color w:val="2F2F2F"/>
        </w:rPr>
      </w:pPr>
    </w:p>
    <w:p w14:paraId="631B7C5B" w14:textId="2A1229EF" w:rsidR="003923EF" w:rsidRDefault="003923EF" w:rsidP="003923EF">
      <w:pPr>
        <w:pStyle w:val="ListParagraph"/>
        <w:spacing w:line="360" w:lineRule="auto"/>
        <w:ind w:left="360"/>
        <w:jc w:val="both"/>
        <w:rPr>
          <w:color w:val="2F2F2F"/>
        </w:rPr>
      </w:pPr>
    </w:p>
    <w:p w14:paraId="03BDD58E" w14:textId="7D6F48B6" w:rsidR="003923EF" w:rsidRDefault="003923EF" w:rsidP="003923EF">
      <w:pPr>
        <w:pStyle w:val="ListParagraph"/>
        <w:spacing w:line="360" w:lineRule="auto"/>
        <w:ind w:left="360"/>
        <w:jc w:val="both"/>
        <w:rPr>
          <w:color w:val="2F2F2F"/>
        </w:rPr>
      </w:pPr>
    </w:p>
    <w:p w14:paraId="02F6A37D" w14:textId="18A34342" w:rsidR="003923EF" w:rsidRDefault="003923EF" w:rsidP="003923EF">
      <w:pPr>
        <w:pStyle w:val="ListParagraph"/>
        <w:spacing w:line="360" w:lineRule="auto"/>
        <w:ind w:left="360"/>
        <w:jc w:val="both"/>
        <w:rPr>
          <w:color w:val="2F2F2F"/>
        </w:rPr>
      </w:pPr>
    </w:p>
    <w:p w14:paraId="26D987EB" w14:textId="74CE39BF" w:rsidR="003923EF" w:rsidRDefault="003923EF" w:rsidP="003923EF">
      <w:pPr>
        <w:pStyle w:val="ListParagraph"/>
        <w:spacing w:line="360" w:lineRule="auto"/>
        <w:ind w:left="360"/>
        <w:jc w:val="both"/>
        <w:rPr>
          <w:color w:val="2F2F2F"/>
        </w:rPr>
      </w:pPr>
    </w:p>
    <w:p w14:paraId="6C1D681D" w14:textId="36E2E1C0" w:rsidR="003923EF" w:rsidRDefault="003923EF" w:rsidP="003923EF">
      <w:pPr>
        <w:pStyle w:val="ListParagraph"/>
        <w:spacing w:line="360" w:lineRule="auto"/>
        <w:ind w:left="360"/>
        <w:jc w:val="both"/>
        <w:rPr>
          <w:color w:val="2F2F2F"/>
        </w:rPr>
      </w:pPr>
    </w:p>
    <w:p w14:paraId="2FD2F00C" w14:textId="4D8C666B" w:rsidR="003923EF" w:rsidRDefault="003923EF" w:rsidP="003923EF">
      <w:pPr>
        <w:pStyle w:val="ListParagraph"/>
        <w:spacing w:line="360" w:lineRule="auto"/>
        <w:ind w:left="360"/>
        <w:jc w:val="both"/>
        <w:rPr>
          <w:color w:val="2F2F2F"/>
        </w:rPr>
      </w:pPr>
    </w:p>
    <w:p w14:paraId="71DC6B16" w14:textId="7BE5562A" w:rsidR="003923EF" w:rsidRDefault="003923EF" w:rsidP="003923EF">
      <w:pPr>
        <w:pStyle w:val="ListParagraph"/>
        <w:spacing w:line="360" w:lineRule="auto"/>
        <w:ind w:left="360"/>
        <w:jc w:val="both"/>
        <w:rPr>
          <w:color w:val="2F2F2F"/>
        </w:rPr>
      </w:pPr>
    </w:p>
    <w:p w14:paraId="5159CEB5" w14:textId="27EB4DC5" w:rsidR="003923EF" w:rsidRDefault="003923EF" w:rsidP="003923EF">
      <w:pPr>
        <w:pStyle w:val="ListParagraph"/>
        <w:spacing w:line="360" w:lineRule="auto"/>
        <w:ind w:left="360"/>
        <w:jc w:val="both"/>
        <w:rPr>
          <w:color w:val="2F2F2F"/>
        </w:rPr>
      </w:pPr>
    </w:p>
    <w:p w14:paraId="458873C8" w14:textId="4D8F31AE" w:rsidR="003923EF" w:rsidRDefault="003923EF" w:rsidP="003923EF">
      <w:pPr>
        <w:pStyle w:val="ListParagraph"/>
        <w:spacing w:line="360" w:lineRule="auto"/>
        <w:ind w:left="360"/>
        <w:jc w:val="both"/>
        <w:rPr>
          <w:color w:val="2F2F2F"/>
        </w:rPr>
      </w:pPr>
    </w:p>
    <w:p w14:paraId="7442CD11" w14:textId="1FA977B1" w:rsidR="003923EF" w:rsidRDefault="003923EF" w:rsidP="003923EF">
      <w:pPr>
        <w:pStyle w:val="ListParagraph"/>
        <w:spacing w:line="360" w:lineRule="auto"/>
        <w:ind w:left="360"/>
        <w:jc w:val="both"/>
        <w:rPr>
          <w:color w:val="2F2F2F"/>
        </w:rPr>
      </w:pPr>
    </w:p>
    <w:p w14:paraId="4C0D23B5" w14:textId="0971C6DE" w:rsidR="003923EF" w:rsidRDefault="003923EF" w:rsidP="003923EF">
      <w:pPr>
        <w:pStyle w:val="ListParagraph"/>
        <w:spacing w:line="360" w:lineRule="auto"/>
        <w:ind w:left="360"/>
        <w:jc w:val="both"/>
        <w:rPr>
          <w:color w:val="2F2F2F"/>
        </w:rPr>
      </w:pPr>
      <w:r>
        <w:rPr>
          <w:noProof/>
          <w:color w:val="2F2F2F"/>
        </w:rPr>
        <w:drawing>
          <wp:anchor distT="0" distB="0" distL="114300" distR="114300" simplePos="0" relativeHeight="251717632" behindDoc="0" locked="0" layoutInCell="1" allowOverlap="1" wp14:anchorId="23ABC5C9" wp14:editId="1005394E">
            <wp:simplePos x="0" y="0"/>
            <wp:positionH relativeFrom="margin">
              <wp:align>right</wp:align>
            </wp:positionH>
            <wp:positionV relativeFrom="paragraph">
              <wp:posOffset>6350</wp:posOffset>
            </wp:positionV>
            <wp:extent cx="5943600" cy="2842260"/>
            <wp:effectExtent l="0" t="0" r="0" b="0"/>
            <wp:wrapNone/>
            <wp:docPr id="330" name="Picture 3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p>
    <w:p w14:paraId="6F78955C" w14:textId="23278C7E" w:rsidR="003923EF" w:rsidRDefault="003923EF" w:rsidP="003923EF">
      <w:pPr>
        <w:pStyle w:val="ListParagraph"/>
        <w:spacing w:line="360" w:lineRule="auto"/>
        <w:ind w:left="360"/>
        <w:jc w:val="both"/>
        <w:rPr>
          <w:color w:val="2F2F2F"/>
        </w:rPr>
      </w:pPr>
    </w:p>
    <w:p w14:paraId="230DBD30" w14:textId="772C914A" w:rsidR="003923EF" w:rsidRDefault="003923EF" w:rsidP="003923EF">
      <w:pPr>
        <w:pStyle w:val="ListParagraph"/>
        <w:spacing w:line="360" w:lineRule="auto"/>
        <w:ind w:left="360"/>
        <w:jc w:val="both"/>
        <w:rPr>
          <w:color w:val="2F2F2F"/>
        </w:rPr>
      </w:pPr>
    </w:p>
    <w:p w14:paraId="1703963C" w14:textId="2F147D8F" w:rsidR="003923EF" w:rsidRDefault="003923EF" w:rsidP="003923EF">
      <w:pPr>
        <w:pStyle w:val="ListParagraph"/>
        <w:spacing w:line="360" w:lineRule="auto"/>
        <w:ind w:left="360"/>
        <w:jc w:val="both"/>
        <w:rPr>
          <w:color w:val="2F2F2F"/>
        </w:rPr>
      </w:pPr>
    </w:p>
    <w:p w14:paraId="4F56D95D" w14:textId="3D4D2E88" w:rsidR="003923EF" w:rsidRDefault="003923EF" w:rsidP="003923EF">
      <w:pPr>
        <w:pStyle w:val="ListParagraph"/>
        <w:spacing w:line="360" w:lineRule="auto"/>
        <w:ind w:left="360"/>
        <w:jc w:val="both"/>
        <w:rPr>
          <w:color w:val="2F2F2F"/>
        </w:rPr>
      </w:pPr>
    </w:p>
    <w:p w14:paraId="3EFB67B6" w14:textId="034FC7B9" w:rsidR="003923EF" w:rsidRDefault="003923EF" w:rsidP="003923EF">
      <w:pPr>
        <w:pStyle w:val="ListParagraph"/>
        <w:spacing w:line="360" w:lineRule="auto"/>
        <w:ind w:left="360"/>
        <w:jc w:val="both"/>
        <w:rPr>
          <w:color w:val="2F2F2F"/>
        </w:rPr>
      </w:pPr>
      <w:r>
        <w:rPr>
          <w:noProof/>
        </w:rPr>
        <mc:AlternateContent>
          <mc:Choice Requires="wpg">
            <w:drawing>
              <wp:anchor distT="0" distB="0" distL="114300" distR="114300" simplePos="0" relativeHeight="251715584" behindDoc="0" locked="0" layoutInCell="1" allowOverlap="1" wp14:anchorId="135C15E3" wp14:editId="7FB18D6D">
                <wp:simplePos x="0" y="0"/>
                <wp:positionH relativeFrom="margin">
                  <wp:align>right</wp:align>
                </wp:positionH>
                <wp:positionV relativeFrom="paragraph">
                  <wp:posOffset>2533650</wp:posOffset>
                </wp:positionV>
                <wp:extent cx="5935345" cy="84455"/>
                <wp:effectExtent l="0" t="0" r="8255" b="0"/>
                <wp:wrapNone/>
                <wp:docPr id="294" name="Group 294"/>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295" name="Group 295"/>
                        <wpg:cNvGrpSpPr/>
                        <wpg:grpSpPr>
                          <a:xfrm>
                            <a:off x="3182257" y="3628"/>
                            <a:ext cx="2753495" cy="205112"/>
                            <a:chOff x="3182257" y="3628"/>
                            <a:chExt cx="2753495" cy="205112"/>
                          </a:xfrm>
                        </wpg:grpSpPr>
                        <wps:wsp>
                          <wps:cNvPr id="296" name="Rectangle 296"/>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98" name="Group 298"/>
                        <wpg:cNvGrpSpPr/>
                        <wpg:grpSpPr>
                          <a:xfrm rot="10800000">
                            <a:off x="0" y="0"/>
                            <a:ext cx="2753495" cy="205112"/>
                            <a:chOff x="0" y="0"/>
                            <a:chExt cx="2753495" cy="205112"/>
                          </a:xfrm>
                        </wpg:grpSpPr>
                        <wps:wsp>
                          <wps:cNvPr id="299" name="Rectangle 299"/>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494E11E" id="Group 294" o:spid="_x0000_s1026" style="position:absolute;margin-left:416.15pt;margin-top:199.5pt;width:467.35pt;height:6.65pt;z-index:251715584;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">
                <v:group id="Group 295"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Rectangle 296"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" fillcolor="#d83b01" stroked="f" strokeweight="1pt"/>
                  <v:rect id="Rectangle 297"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" fillcolor="#2f2f2f" stroked="f" strokeweight="1pt"/>
                </v:group>
                <v:group id="Group 298"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">
                  <v:rect id="Rectangle 299"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" fillcolor="#d83b01" stroked="f" strokeweight="1pt"/>
                  <v:rect id="Rectangle 328"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" fillcolor="#2f2f2f" stroked="f" strokeweight="1pt"/>
                </v:group>
                <w10:wrap anchorx="margin"/>
              </v:group>
            </w:pict>
          </mc:Fallback>
        </mc:AlternateContent>
      </w:r>
    </w:p>
    <w:p w14:paraId="6F7FC4F8" w14:textId="0DB5C097" w:rsidR="00E600C9" w:rsidRDefault="00E600C9" w:rsidP="00E600C9"/>
    <w:p w14:paraId="13B44353" w14:textId="77777777" w:rsidR="00E600C9" w:rsidRDefault="00E600C9" w:rsidP="00E600C9"/>
    <w:p w14:paraId="058789EB" w14:textId="77777777" w:rsidR="00E600C9" w:rsidRDefault="00E600C9" w:rsidP="00E600C9"/>
    <w:p w14:paraId="3BC2A9C7" w14:textId="77777777" w:rsidR="00E600C9" w:rsidRDefault="00E600C9" w:rsidP="00E600C9"/>
    <w:p w14:paraId="35F813FB" w14:textId="77777777" w:rsidR="00E600C9" w:rsidRDefault="00E600C9" w:rsidP="00E600C9"/>
    <w:p w14:paraId="0923521D" w14:textId="77777777" w:rsidR="00E600C9" w:rsidRDefault="00E600C9" w:rsidP="00E600C9"/>
    <w:p w14:paraId="37ED69E8" w14:textId="1195FF03" w:rsidR="00FF1E1B" w:rsidRDefault="00FF1E1B" w:rsidP="00CE5276">
      <w:pPr>
        <w:pStyle w:val="ListParagraph"/>
        <w:numPr>
          <w:ilvl w:val="0"/>
          <w:numId w:val="1"/>
        </w:numPr>
        <w:rPr>
          <w:rFonts w:ascii="Bahnschrift SemiBold Condensed" w:hAnsi="Bahnschrift SemiBold Condensed"/>
          <w:color w:val="D83B01"/>
          <w:sz w:val="48"/>
          <w:szCs w:val="48"/>
          <w:u w:val="double"/>
        </w:rPr>
      </w:pPr>
      <w:bookmarkStart w:id="3" w:name="_Hlk60911074"/>
      <w:r>
        <w:rPr>
          <w:rFonts w:ascii="Bahnschrift SemiBold Condensed" w:hAnsi="Bahnschrift SemiBold Condensed"/>
          <w:color w:val="D83B01"/>
          <w:sz w:val="48"/>
          <w:szCs w:val="48"/>
          <w:u w:val="double"/>
        </w:rPr>
        <w:lastRenderedPageBreak/>
        <w:t>DEVOLOP</w:t>
      </w:r>
      <w:bookmarkEnd w:id="3"/>
      <w:r>
        <w:rPr>
          <w:rFonts w:ascii="Bahnschrift SemiBold Condensed" w:hAnsi="Bahnschrift SemiBold Condensed"/>
          <w:color w:val="D83B01"/>
          <w:sz w:val="48"/>
          <w:szCs w:val="48"/>
          <w:u w:val="double"/>
        </w:rPr>
        <w:t xml:space="preserve"> </w:t>
      </w:r>
    </w:p>
    <w:p w14:paraId="021ACB5D" w14:textId="6E0901ED" w:rsidR="00FF1E1B" w:rsidRDefault="00FF1E1B" w:rsidP="00FF1E1B">
      <w:pPr>
        <w:rPr>
          <w:rFonts w:ascii="Bahnschrift SemiBold Condensed" w:hAnsi="Bahnschrift SemiBold Condensed"/>
          <w:color w:val="D83B01"/>
          <w:sz w:val="40"/>
          <w:szCs w:val="40"/>
        </w:rPr>
      </w:pPr>
    </w:p>
    <w:p w14:paraId="6A9BCAD2" w14:textId="6682EC79" w:rsidR="00FF1E1B" w:rsidRDefault="00FF1E1B" w:rsidP="00CE5276">
      <w:pPr>
        <w:pStyle w:val="ListParagraph"/>
        <w:numPr>
          <w:ilvl w:val="0"/>
          <w:numId w:val="6"/>
        </w:numPr>
        <w:rPr>
          <w:rFonts w:ascii="Bahnschrift SemiBold Condensed" w:hAnsi="Bahnschrift SemiBold Condensed"/>
          <w:color w:val="D83B01"/>
          <w:sz w:val="40"/>
          <w:szCs w:val="40"/>
        </w:rPr>
      </w:pPr>
      <w:bookmarkStart w:id="4" w:name="_Hlk60911117"/>
      <w:r w:rsidRPr="00FF1E1B">
        <w:rPr>
          <w:rFonts w:ascii="Bahnschrift SemiBold Condensed" w:hAnsi="Bahnschrift SemiBold Condensed"/>
          <w:color w:val="D83B01"/>
          <w:sz w:val="40"/>
          <w:szCs w:val="40"/>
        </w:rPr>
        <w:t>Technologies</w:t>
      </w:r>
    </w:p>
    <w:bookmarkEnd w:id="4"/>
    <w:p w14:paraId="47B6DE29" w14:textId="77777777" w:rsidR="0025092A" w:rsidRPr="00FF1E1B" w:rsidRDefault="0025092A" w:rsidP="0025092A">
      <w:pPr>
        <w:pStyle w:val="ListParagraph"/>
        <w:rPr>
          <w:rFonts w:ascii="Bahnschrift SemiBold Condensed" w:hAnsi="Bahnschrift SemiBold Condensed"/>
          <w:color w:val="D83B01"/>
          <w:sz w:val="40"/>
          <w:szCs w:val="40"/>
        </w:rPr>
      </w:pPr>
    </w:p>
    <w:p w14:paraId="2832E6E2" w14:textId="0983968F" w:rsidR="00FF1E1B" w:rsidRPr="0025092A" w:rsidRDefault="00FF1E1B" w:rsidP="00CE5276">
      <w:pPr>
        <w:pStyle w:val="ListParagraph"/>
        <w:numPr>
          <w:ilvl w:val="2"/>
          <w:numId w:val="7"/>
        </w:numPr>
        <w:rPr>
          <w:rFonts w:ascii="Agency FB" w:hAnsi="Agency FB"/>
          <w:sz w:val="32"/>
          <w:szCs w:val="32"/>
        </w:rPr>
      </w:pPr>
      <w:r w:rsidRPr="0025092A">
        <w:rPr>
          <w:rFonts w:ascii="Agency FB" w:hAnsi="Agency FB"/>
          <w:sz w:val="32"/>
          <w:szCs w:val="32"/>
        </w:rPr>
        <w:t>Language</w:t>
      </w:r>
      <w:r w:rsidR="0025092A" w:rsidRPr="0025092A">
        <w:rPr>
          <w:rFonts w:ascii="Agency FB" w:hAnsi="Agency FB"/>
          <w:sz w:val="32"/>
          <w:szCs w:val="32"/>
        </w:rPr>
        <w:t xml:space="preserve">  </w:t>
      </w:r>
      <w:proofErr w:type="gramStart"/>
      <w:r w:rsidR="0025092A" w:rsidRPr="0025092A">
        <w:rPr>
          <w:rFonts w:ascii="Agency FB" w:hAnsi="Agency FB"/>
          <w:sz w:val="32"/>
          <w:szCs w:val="32"/>
        </w:rPr>
        <w:t xml:space="preserve"> </w:t>
      </w:r>
      <w:r w:rsidRPr="0025092A">
        <w:rPr>
          <w:rFonts w:ascii="Agency FB" w:hAnsi="Agency FB"/>
          <w:sz w:val="32"/>
          <w:szCs w:val="32"/>
        </w:rPr>
        <w:t xml:space="preserve"> :</w:t>
      </w:r>
      <w:proofErr w:type="gramEnd"/>
      <w:r w:rsidRPr="0025092A">
        <w:rPr>
          <w:rFonts w:ascii="Agency FB" w:hAnsi="Agency FB"/>
          <w:sz w:val="32"/>
          <w:szCs w:val="32"/>
        </w:rPr>
        <w:t>-</w:t>
      </w:r>
      <w:r w:rsidR="0025092A" w:rsidRPr="0025092A">
        <w:rPr>
          <w:rFonts w:ascii="Agency FB" w:hAnsi="Agency FB"/>
          <w:sz w:val="32"/>
          <w:szCs w:val="32"/>
        </w:rPr>
        <w:t xml:space="preserve">   </w:t>
      </w:r>
      <w:r w:rsidRPr="0025092A">
        <w:rPr>
          <w:rFonts w:ascii="Agency FB" w:hAnsi="Agency FB"/>
          <w:sz w:val="32"/>
          <w:szCs w:val="32"/>
        </w:rPr>
        <w:t xml:space="preserve"> C++</w:t>
      </w:r>
    </w:p>
    <w:p w14:paraId="593522BF" w14:textId="77777777" w:rsidR="0025092A" w:rsidRPr="0025092A" w:rsidRDefault="0025092A" w:rsidP="00FF1E1B">
      <w:pPr>
        <w:rPr>
          <w:rFonts w:ascii="Agency FB" w:hAnsi="Agency FB"/>
          <w:sz w:val="32"/>
          <w:szCs w:val="32"/>
        </w:rPr>
      </w:pPr>
    </w:p>
    <w:p w14:paraId="19C71059" w14:textId="47590EEF" w:rsidR="00FF1E1B" w:rsidRPr="0025092A" w:rsidRDefault="0025092A" w:rsidP="00CE5276">
      <w:pPr>
        <w:pStyle w:val="ListParagraph"/>
        <w:numPr>
          <w:ilvl w:val="2"/>
          <w:numId w:val="7"/>
        </w:numPr>
        <w:rPr>
          <w:rFonts w:ascii="Agency FB" w:hAnsi="Agency FB"/>
          <w:sz w:val="32"/>
          <w:szCs w:val="32"/>
        </w:rPr>
      </w:pPr>
      <w:r w:rsidRPr="0025092A">
        <w:rPr>
          <w:rFonts w:ascii="Agency FB" w:hAnsi="Agency FB"/>
          <w:sz w:val="32"/>
          <w:szCs w:val="32"/>
        </w:rPr>
        <w:t xml:space="preserve">Frontend   </w:t>
      </w:r>
      <w:proofErr w:type="gramStart"/>
      <w:r w:rsidRPr="0025092A">
        <w:rPr>
          <w:rFonts w:ascii="Agency FB" w:hAnsi="Agency FB"/>
          <w:sz w:val="32"/>
          <w:szCs w:val="32"/>
        </w:rPr>
        <w:t xml:space="preserve">  :</w:t>
      </w:r>
      <w:proofErr w:type="gramEnd"/>
      <w:r w:rsidRPr="0025092A">
        <w:rPr>
          <w:rFonts w:ascii="Agency FB" w:hAnsi="Agency FB"/>
          <w:sz w:val="32"/>
          <w:szCs w:val="32"/>
        </w:rPr>
        <w:t>-    Qt UI</w:t>
      </w:r>
    </w:p>
    <w:p w14:paraId="34044011" w14:textId="77777777" w:rsidR="0025092A" w:rsidRPr="0025092A" w:rsidRDefault="0025092A" w:rsidP="00FF1E1B">
      <w:pPr>
        <w:rPr>
          <w:rFonts w:ascii="Agency FB" w:hAnsi="Agency FB"/>
          <w:sz w:val="32"/>
          <w:szCs w:val="32"/>
        </w:rPr>
      </w:pPr>
    </w:p>
    <w:p w14:paraId="6953B53A" w14:textId="6C7A1E1B" w:rsidR="0025092A" w:rsidRPr="0025092A" w:rsidRDefault="0025092A" w:rsidP="00CE5276">
      <w:pPr>
        <w:pStyle w:val="ListParagraph"/>
        <w:numPr>
          <w:ilvl w:val="2"/>
          <w:numId w:val="7"/>
        </w:numPr>
        <w:rPr>
          <w:rFonts w:ascii="Agency FB" w:hAnsi="Agency FB"/>
          <w:sz w:val="32"/>
          <w:szCs w:val="32"/>
        </w:rPr>
      </w:pPr>
      <w:r w:rsidRPr="0025092A">
        <w:rPr>
          <w:rFonts w:ascii="Agency FB" w:hAnsi="Agency FB"/>
          <w:sz w:val="32"/>
          <w:szCs w:val="32"/>
        </w:rPr>
        <w:t xml:space="preserve">Backend     </w:t>
      </w:r>
      <w:proofErr w:type="gramStart"/>
      <w:r w:rsidRPr="0025092A">
        <w:rPr>
          <w:rFonts w:ascii="Agency FB" w:hAnsi="Agency FB"/>
          <w:sz w:val="32"/>
          <w:szCs w:val="32"/>
        </w:rPr>
        <w:t xml:space="preserve">  :</w:t>
      </w:r>
      <w:proofErr w:type="gramEnd"/>
      <w:r w:rsidRPr="0025092A">
        <w:rPr>
          <w:rFonts w:ascii="Agency FB" w:hAnsi="Agency FB"/>
          <w:sz w:val="32"/>
          <w:szCs w:val="32"/>
        </w:rPr>
        <w:t>-    C++</w:t>
      </w:r>
    </w:p>
    <w:p w14:paraId="7FE0F0FD" w14:textId="77777777" w:rsidR="0025092A" w:rsidRPr="0025092A" w:rsidRDefault="0025092A" w:rsidP="00FF1E1B">
      <w:pPr>
        <w:rPr>
          <w:rFonts w:ascii="Agency FB" w:hAnsi="Agency FB"/>
          <w:color w:val="2F2F2F"/>
          <w:sz w:val="32"/>
          <w:szCs w:val="32"/>
        </w:rPr>
      </w:pPr>
    </w:p>
    <w:p w14:paraId="69E0FEA7" w14:textId="2D9E13CF" w:rsidR="0025092A" w:rsidRPr="0025092A" w:rsidRDefault="0025092A" w:rsidP="00CE5276">
      <w:pPr>
        <w:pStyle w:val="ListParagraph"/>
        <w:numPr>
          <w:ilvl w:val="2"/>
          <w:numId w:val="7"/>
        </w:numPr>
        <w:rPr>
          <w:rFonts w:ascii="Bahnschrift SemiBold Condensed" w:hAnsi="Bahnschrift SemiBold Condensed"/>
          <w:sz w:val="40"/>
          <w:szCs w:val="40"/>
        </w:rPr>
      </w:pPr>
      <w:r w:rsidRPr="0025092A">
        <w:rPr>
          <w:rFonts w:ascii="Agency FB" w:hAnsi="Agency FB"/>
          <w:sz w:val="32"/>
          <w:szCs w:val="32"/>
        </w:rPr>
        <w:t xml:space="preserve">Database    </w:t>
      </w:r>
      <w:proofErr w:type="gramStart"/>
      <w:r w:rsidRPr="0025092A">
        <w:rPr>
          <w:rFonts w:ascii="Agency FB" w:hAnsi="Agency FB"/>
          <w:sz w:val="32"/>
          <w:szCs w:val="32"/>
        </w:rPr>
        <w:t xml:space="preserve">  :</w:t>
      </w:r>
      <w:proofErr w:type="gramEnd"/>
      <w:r w:rsidRPr="0025092A">
        <w:rPr>
          <w:rFonts w:ascii="Agency FB" w:hAnsi="Agency FB"/>
          <w:sz w:val="32"/>
          <w:szCs w:val="32"/>
        </w:rPr>
        <w:t>-   SQLITE</w:t>
      </w:r>
    </w:p>
    <w:p w14:paraId="260FB7A2" w14:textId="440485E3" w:rsidR="00FF1E1B" w:rsidRDefault="00FF1E1B" w:rsidP="00FF1E1B">
      <w:pPr>
        <w:rPr>
          <w:rFonts w:ascii="Bahnschrift SemiBold Condensed" w:hAnsi="Bahnschrift SemiBold Condensed"/>
          <w:color w:val="D83B01"/>
          <w:sz w:val="40"/>
          <w:szCs w:val="40"/>
        </w:rPr>
      </w:pPr>
    </w:p>
    <w:p w14:paraId="7C912C9A" w14:textId="686919A9" w:rsidR="00FF1E1B" w:rsidRDefault="00FF1E1B" w:rsidP="00FF1E1B">
      <w:pPr>
        <w:rPr>
          <w:rFonts w:ascii="Bahnschrift SemiBold Condensed" w:hAnsi="Bahnschrift SemiBold Condensed"/>
          <w:color w:val="D83B01"/>
          <w:sz w:val="40"/>
          <w:szCs w:val="40"/>
        </w:rPr>
      </w:pPr>
    </w:p>
    <w:p w14:paraId="230A6334" w14:textId="608C9090" w:rsidR="00FF1E1B" w:rsidRDefault="00FF1E1B" w:rsidP="00FF1E1B">
      <w:pPr>
        <w:rPr>
          <w:rFonts w:ascii="Bahnschrift SemiBold Condensed" w:hAnsi="Bahnschrift SemiBold Condensed"/>
          <w:color w:val="D83B01"/>
          <w:sz w:val="40"/>
          <w:szCs w:val="40"/>
        </w:rPr>
      </w:pPr>
    </w:p>
    <w:p w14:paraId="5B8948C1" w14:textId="5DB2A0E6" w:rsidR="0025092A" w:rsidRDefault="0025092A" w:rsidP="00CE5276">
      <w:pPr>
        <w:pStyle w:val="ListParagraph"/>
        <w:numPr>
          <w:ilvl w:val="0"/>
          <w:numId w:val="6"/>
        </w:numPr>
        <w:rPr>
          <w:rFonts w:ascii="Bahnschrift SemiBold Condensed" w:hAnsi="Bahnschrift SemiBold Condensed"/>
          <w:color w:val="D83B01"/>
          <w:sz w:val="40"/>
          <w:szCs w:val="40"/>
        </w:rPr>
      </w:pPr>
      <w:r>
        <w:rPr>
          <w:rFonts w:ascii="Bahnschrift SemiBold Condensed" w:hAnsi="Bahnschrift SemiBold Condensed"/>
          <w:color w:val="D83B01"/>
          <w:sz w:val="40"/>
          <w:szCs w:val="40"/>
        </w:rPr>
        <w:t>Software’s</w:t>
      </w:r>
    </w:p>
    <w:p w14:paraId="4C6C2069" w14:textId="28D382B4" w:rsidR="0025092A" w:rsidRDefault="0025092A" w:rsidP="0025092A">
      <w:pPr>
        <w:pStyle w:val="ListParagraph"/>
        <w:rPr>
          <w:rFonts w:ascii="Bahnschrift SemiBold Condensed" w:hAnsi="Bahnschrift SemiBold Condensed"/>
          <w:color w:val="D83B01"/>
          <w:sz w:val="40"/>
          <w:szCs w:val="40"/>
        </w:rPr>
      </w:pPr>
    </w:p>
    <w:p w14:paraId="3E425148" w14:textId="29FCB5AB" w:rsidR="0025092A" w:rsidRPr="0025092A" w:rsidRDefault="0025092A" w:rsidP="00CE5276">
      <w:pPr>
        <w:pStyle w:val="ListParagraph"/>
        <w:numPr>
          <w:ilvl w:val="2"/>
          <w:numId w:val="7"/>
        </w:numPr>
        <w:rPr>
          <w:rFonts w:ascii="Agency FB" w:hAnsi="Agency FB"/>
          <w:sz w:val="32"/>
          <w:szCs w:val="32"/>
        </w:rPr>
      </w:pPr>
      <w:r w:rsidRPr="0025092A">
        <w:rPr>
          <w:rFonts w:ascii="Bahnschrift SemiBold Condensed" w:hAnsi="Bahnschrift SemiBold Condensed"/>
          <w:sz w:val="40"/>
          <w:szCs w:val="40"/>
        </w:rPr>
        <w:t xml:space="preserve"> </w:t>
      </w:r>
      <w:r>
        <w:rPr>
          <w:rFonts w:ascii="Agency FB" w:hAnsi="Agency FB"/>
          <w:sz w:val="32"/>
          <w:szCs w:val="32"/>
        </w:rPr>
        <w:t>For Coding</w:t>
      </w:r>
      <w:r w:rsidRPr="0025092A">
        <w:rPr>
          <w:rFonts w:ascii="Agency FB" w:hAnsi="Agency FB"/>
          <w:sz w:val="32"/>
          <w:szCs w:val="32"/>
        </w:rPr>
        <w:t xml:space="preserve">    </w:t>
      </w:r>
      <w:proofErr w:type="gramStart"/>
      <w:r w:rsidRPr="0025092A">
        <w:rPr>
          <w:rFonts w:ascii="Agency FB" w:hAnsi="Agency FB"/>
          <w:sz w:val="32"/>
          <w:szCs w:val="32"/>
        </w:rPr>
        <w:t xml:space="preserve">  :</w:t>
      </w:r>
      <w:proofErr w:type="gramEnd"/>
      <w:r w:rsidRPr="0025092A">
        <w:rPr>
          <w:rFonts w:ascii="Agency FB" w:hAnsi="Agency FB"/>
          <w:sz w:val="32"/>
          <w:szCs w:val="32"/>
        </w:rPr>
        <w:t xml:space="preserve">-    </w:t>
      </w:r>
      <w:r>
        <w:rPr>
          <w:rFonts w:ascii="Agency FB" w:hAnsi="Agency FB"/>
          <w:sz w:val="32"/>
          <w:szCs w:val="32"/>
        </w:rPr>
        <w:t>QT Creator</w:t>
      </w:r>
    </w:p>
    <w:p w14:paraId="1135180B" w14:textId="77777777" w:rsidR="0025092A" w:rsidRPr="0025092A" w:rsidRDefault="0025092A" w:rsidP="0025092A">
      <w:pPr>
        <w:rPr>
          <w:rFonts w:ascii="Agency FB" w:hAnsi="Agency FB"/>
          <w:sz w:val="32"/>
          <w:szCs w:val="32"/>
        </w:rPr>
      </w:pPr>
    </w:p>
    <w:p w14:paraId="3CE80C27" w14:textId="383070F8" w:rsidR="0025092A" w:rsidRPr="0025092A" w:rsidRDefault="0025092A" w:rsidP="00CE5276">
      <w:pPr>
        <w:pStyle w:val="ListParagraph"/>
        <w:numPr>
          <w:ilvl w:val="2"/>
          <w:numId w:val="7"/>
        </w:numPr>
        <w:rPr>
          <w:rFonts w:ascii="Bahnschrift SemiBold Condensed" w:hAnsi="Bahnschrift SemiBold Condensed"/>
          <w:sz w:val="40"/>
          <w:szCs w:val="40"/>
        </w:rPr>
      </w:pPr>
      <w:r>
        <w:rPr>
          <w:rFonts w:ascii="Agency FB" w:hAnsi="Agency FB"/>
          <w:sz w:val="32"/>
          <w:szCs w:val="32"/>
        </w:rPr>
        <w:t>For Design</w:t>
      </w:r>
      <w:r w:rsidRPr="0025092A">
        <w:rPr>
          <w:rFonts w:ascii="Agency FB" w:hAnsi="Agency FB"/>
          <w:sz w:val="32"/>
          <w:szCs w:val="32"/>
        </w:rPr>
        <w:t xml:space="preserve">    </w:t>
      </w:r>
      <w:proofErr w:type="gramStart"/>
      <w:r w:rsidRPr="0025092A">
        <w:rPr>
          <w:rFonts w:ascii="Agency FB" w:hAnsi="Agency FB"/>
          <w:sz w:val="32"/>
          <w:szCs w:val="32"/>
        </w:rPr>
        <w:t xml:space="preserve">  :</w:t>
      </w:r>
      <w:proofErr w:type="gramEnd"/>
      <w:r w:rsidRPr="0025092A">
        <w:rPr>
          <w:rFonts w:ascii="Agency FB" w:hAnsi="Agency FB"/>
          <w:sz w:val="32"/>
          <w:szCs w:val="32"/>
        </w:rPr>
        <w:t xml:space="preserve">-   </w:t>
      </w:r>
      <w:r>
        <w:rPr>
          <w:rFonts w:ascii="Agency FB" w:hAnsi="Agency FB"/>
          <w:sz w:val="32"/>
          <w:szCs w:val="32"/>
        </w:rPr>
        <w:t xml:space="preserve">  Corel Draw x8</w:t>
      </w:r>
    </w:p>
    <w:p w14:paraId="554A037D" w14:textId="2D2709D0" w:rsidR="0025092A" w:rsidRDefault="0025092A" w:rsidP="0025092A">
      <w:pPr>
        <w:pStyle w:val="ListParagraph"/>
        <w:rPr>
          <w:rFonts w:ascii="Bahnschrift SemiBold Condensed" w:hAnsi="Bahnschrift SemiBold Condensed"/>
          <w:color w:val="D83B01"/>
          <w:sz w:val="40"/>
          <w:szCs w:val="40"/>
        </w:rPr>
      </w:pPr>
    </w:p>
    <w:p w14:paraId="06736C6D" w14:textId="1D8E61BE" w:rsidR="00FF1E1B" w:rsidRDefault="0025092A" w:rsidP="00FF1E1B">
      <w:pPr>
        <w:rPr>
          <w:rFonts w:ascii="Bahnschrift SemiBold Condensed" w:hAnsi="Bahnschrift SemiBold Condensed"/>
          <w:color w:val="D83B01"/>
          <w:sz w:val="40"/>
          <w:szCs w:val="40"/>
        </w:rPr>
      </w:pPr>
      <w:r>
        <w:rPr>
          <w:noProof/>
        </w:rPr>
        <mc:AlternateContent>
          <mc:Choice Requires="wpg">
            <w:drawing>
              <wp:anchor distT="0" distB="0" distL="114300" distR="114300" simplePos="0" relativeHeight="251721728" behindDoc="0" locked="0" layoutInCell="1" allowOverlap="1" wp14:anchorId="56F77094" wp14:editId="01365CAF">
                <wp:simplePos x="0" y="0"/>
                <wp:positionH relativeFrom="margin">
                  <wp:align>right</wp:align>
                </wp:positionH>
                <wp:positionV relativeFrom="paragraph">
                  <wp:posOffset>1230630</wp:posOffset>
                </wp:positionV>
                <wp:extent cx="5935345" cy="84455"/>
                <wp:effectExtent l="0" t="0" r="8255" b="0"/>
                <wp:wrapNone/>
                <wp:docPr id="338" name="Group 338"/>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39" name="Group 339"/>
                        <wpg:cNvGrpSpPr/>
                        <wpg:grpSpPr>
                          <a:xfrm>
                            <a:off x="3182257" y="3628"/>
                            <a:ext cx="2753495" cy="205112"/>
                            <a:chOff x="3182257" y="3628"/>
                            <a:chExt cx="2753495" cy="205112"/>
                          </a:xfrm>
                        </wpg:grpSpPr>
                        <wps:wsp>
                          <wps:cNvPr id="340" name="Rectangle 340"/>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2" name="Group 342"/>
                        <wpg:cNvGrpSpPr/>
                        <wpg:grpSpPr>
                          <a:xfrm rot="10800000">
                            <a:off x="0" y="0"/>
                            <a:ext cx="2753495" cy="205112"/>
                            <a:chOff x="0" y="0"/>
                            <a:chExt cx="2753495" cy="205112"/>
                          </a:xfrm>
                        </wpg:grpSpPr>
                        <wps:wsp>
                          <wps:cNvPr id="343" name="Rectangle 343"/>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4" name="Rectangle 344"/>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F7658CE" id="Group 338" o:spid="_x0000_s1026" style="position:absolute;margin-left:416.15pt;margin-top:96.9pt;width:467.35pt;height:6.65pt;z-index:251721728;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">
                <v:group id="Group 339"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" fillcolor="#d83b01" stroked="f" strokeweight="1pt"/>
                  <v:rect id="Rectangle 341"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" fillcolor="#2f2f2f" stroked="f" strokeweight="1pt"/>
                </v:group>
                <v:group id="Group 342"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">
                  <v:rect id="Rectangle 343"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" fillcolor="#d83b01" stroked="f" strokeweight="1pt"/>
                  <v:rect id="Rectangle 344"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" fillcolor="#2f2f2f" stroked="f" strokeweight="1pt"/>
                </v:group>
                <w10:wrap anchorx="margin"/>
              </v:group>
            </w:pict>
          </mc:Fallback>
        </mc:AlternateContent>
      </w:r>
    </w:p>
    <w:p w14:paraId="661A66B9" w14:textId="5988162E" w:rsidR="003923EF" w:rsidRPr="00FF1E1B" w:rsidRDefault="00FF1E1B" w:rsidP="00CE5276">
      <w:pPr>
        <w:pStyle w:val="ListParagraph"/>
        <w:numPr>
          <w:ilvl w:val="0"/>
          <w:numId w:val="6"/>
        </w:numPr>
        <w:rPr>
          <w:rFonts w:ascii="Bahnschrift SemiBold Condensed" w:hAnsi="Bahnschrift SemiBold Condensed"/>
          <w:color w:val="D83B01"/>
          <w:sz w:val="40"/>
          <w:szCs w:val="40"/>
        </w:rPr>
      </w:pPr>
      <w:bookmarkStart w:id="5" w:name="_Hlk60911151"/>
      <w:r w:rsidRPr="00FF1E1B">
        <w:rPr>
          <w:rFonts w:ascii="Bahnschrift SemiBold Condensed" w:hAnsi="Bahnschrift SemiBold Condensed"/>
          <w:color w:val="D83B01"/>
          <w:sz w:val="40"/>
          <w:szCs w:val="40"/>
        </w:rPr>
        <w:lastRenderedPageBreak/>
        <w:t>Early Scratch</w:t>
      </w:r>
      <w:r w:rsidRPr="00FF1E1B">
        <w:rPr>
          <w:rFonts w:ascii="Bahnschrift SemiBold Condensed" w:hAnsi="Bahnschrift SemiBold Condensed"/>
          <w:color w:val="D83B01"/>
          <w:sz w:val="40"/>
          <w:szCs w:val="40"/>
        </w:rPr>
        <w:t xml:space="preserve"> </w:t>
      </w:r>
    </w:p>
    <w:bookmarkEnd w:id="5"/>
    <w:p w14:paraId="5A0A35AE" w14:textId="60D91BDF" w:rsidR="00FF1E1B" w:rsidRDefault="00FF1E1B" w:rsidP="00FF1E1B">
      <w:pPr>
        <w:pStyle w:val="ListParagraph"/>
        <w:rPr>
          <w:rFonts w:ascii="Bahnschrift SemiBold Condensed" w:hAnsi="Bahnschrift SemiBold Condensed"/>
          <w:color w:val="D83B01"/>
          <w:sz w:val="40"/>
          <w:szCs w:val="40"/>
        </w:rPr>
      </w:pPr>
      <w:r>
        <w:rPr>
          <w:rFonts w:ascii="Bahnschrift SemiBold Condensed" w:hAnsi="Bahnschrift SemiBold Condensed"/>
          <w:color w:val="D83B01"/>
          <w:sz w:val="40"/>
          <w:szCs w:val="40"/>
        </w:rPr>
        <w:t xml:space="preserve">                </w:t>
      </w:r>
    </w:p>
    <w:p w14:paraId="43761409" w14:textId="1A831C3F" w:rsidR="00FF1E1B" w:rsidRPr="00FF1E1B" w:rsidRDefault="00FF1E1B" w:rsidP="00CE5276">
      <w:pPr>
        <w:pStyle w:val="ListParagraph"/>
        <w:numPr>
          <w:ilvl w:val="0"/>
          <w:numId w:val="5"/>
        </w:numPr>
        <w:rPr>
          <w:rFonts w:ascii="Bahnschrift SemiBold Condensed" w:hAnsi="Bahnschrift SemiBold Condensed"/>
          <w:color w:val="D83B01"/>
          <w:sz w:val="40"/>
          <w:szCs w:val="40"/>
        </w:rPr>
      </w:pPr>
      <w:r>
        <w:rPr>
          <w:rFonts w:ascii="Agency FB" w:hAnsi="Agency FB"/>
          <w:color w:val="2F2F2F"/>
          <w:sz w:val="32"/>
          <w:szCs w:val="32"/>
        </w:rPr>
        <w:t>This is my early scratch about what I want to make.</w:t>
      </w:r>
    </w:p>
    <w:p w14:paraId="44F029A1" w14:textId="77777777" w:rsidR="003923EF" w:rsidRDefault="003923EF" w:rsidP="00E600C9">
      <w:pPr>
        <w:spacing w:line="240" w:lineRule="auto"/>
        <w:jc w:val="both"/>
        <w:rPr>
          <w:color w:val="D83B01"/>
          <w:sz w:val="28"/>
        </w:rPr>
      </w:pPr>
    </w:p>
    <w:p w14:paraId="7A346E4A" w14:textId="3B54DA38" w:rsidR="003923EF" w:rsidRDefault="003923EF" w:rsidP="00E600C9">
      <w:pPr>
        <w:spacing w:line="240" w:lineRule="auto"/>
        <w:jc w:val="both"/>
        <w:rPr>
          <w:color w:val="D83B01"/>
          <w:sz w:val="28"/>
        </w:rPr>
      </w:pPr>
    </w:p>
    <w:p w14:paraId="3E1CB373" w14:textId="2C61E3A2" w:rsidR="003923EF" w:rsidRDefault="003923EF" w:rsidP="00E600C9">
      <w:pPr>
        <w:spacing w:line="240" w:lineRule="auto"/>
        <w:jc w:val="both"/>
        <w:rPr>
          <w:color w:val="D83B01"/>
          <w:sz w:val="28"/>
        </w:rPr>
      </w:pPr>
    </w:p>
    <w:p w14:paraId="6DF989E7" w14:textId="63D97FD8" w:rsidR="003923EF" w:rsidRDefault="002C1E2C" w:rsidP="00E600C9">
      <w:pPr>
        <w:spacing w:line="240" w:lineRule="auto"/>
        <w:jc w:val="both"/>
        <w:rPr>
          <w:color w:val="D83B01"/>
          <w:sz w:val="28"/>
        </w:rPr>
      </w:pPr>
      <w:r>
        <w:rPr>
          <w:noProof/>
          <w:color w:val="D83B01"/>
          <w:sz w:val="28"/>
        </w:rPr>
        <w:drawing>
          <wp:anchor distT="0" distB="0" distL="114300" distR="114300" simplePos="0" relativeHeight="251759616" behindDoc="0" locked="0" layoutInCell="1" allowOverlap="1" wp14:anchorId="3B289322" wp14:editId="48400184">
            <wp:simplePos x="0" y="0"/>
            <wp:positionH relativeFrom="margin">
              <wp:align>right</wp:align>
            </wp:positionH>
            <wp:positionV relativeFrom="paragraph">
              <wp:posOffset>7845</wp:posOffset>
            </wp:positionV>
            <wp:extent cx="5948680" cy="5594201"/>
            <wp:effectExtent l="0" t="0" r="0" b="698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680" cy="5594201"/>
                    </a:xfrm>
                    <a:prstGeom prst="rect">
                      <a:avLst/>
                    </a:prstGeom>
                    <a:noFill/>
                    <a:ln>
                      <a:noFill/>
                    </a:ln>
                  </pic:spPr>
                </pic:pic>
              </a:graphicData>
            </a:graphic>
            <wp14:sizeRelV relativeFrom="margin">
              <wp14:pctHeight>0</wp14:pctHeight>
            </wp14:sizeRelV>
          </wp:anchor>
        </w:drawing>
      </w:r>
    </w:p>
    <w:p w14:paraId="5705EC75" w14:textId="52F032CB" w:rsidR="003923EF" w:rsidRDefault="003923EF" w:rsidP="00E600C9">
      <w:pPr>
        <w:spacing w:line="240" w:lineRule="auto"/>
        <w:jc w:val="both"/>
        <w:rPr>
          <w:color w:val="D83B01"/>
          <w:sz w:val="28"/>
        </w:rPr>
      </w:pPr>
    </w:p>
    <w:p w14:paraId="3DE28F88" w14:textId="22D52FDA" w:rsidR="003923EF" w:rsidRDefault="003923EF" w:rsidP="00E600C9">
      <w:pPr>
        <w:spacing w:line="240" w:lineRule="auto"/>
        <w:jc w:val="both"/>
        <w:rPr>
          <w:color w:val="D83B01"/>
          <w:sz w:val="28"/>
        </w:rPr>
      </w:pPr>
    </w:p>
    <w:p w14:paraId="6DBC76F3" w14:textId="77777777" w:rsidR="003923EF" w:rsidRDefault="003923EF" w:rsidP="00E600C9">
      <w:pPr>
        <w:spacing w:line="240" w:lineRule="auto"/>
        <w:jc w:val="both"/>
        <w:rPr>
          <w:color w:val="D83B01"/>
          <w:sz w:val="28"/>
        </w:rPr>
      </w:pPr>
    </w:p>
    <w:p w14:paraId="237BBB55" w14:textId="77777777" w:rsidR="003923EF" w:rsidRDefault="003923EF" w:rsidP="00E600C9">
      <w:pPr>
        <w:spacing w:line="240" w:lineRule="auto"/>
        <w:jc w:val="both"/>
        <w:rPr>
          <w:color w:val="D83B01"/>
          <w:sz w:val="28"/>
        </w:rPr>
      </w:pPr>
    </w:p>
    <w:p w14:paraId="777451F7" w14:textId="77777777" w:rsidR="003923EF" w:rsidRDefault="003923EF" w:rsidP="00E600C9">
      <w:pPr>
        <w:spacing w:line="240" w:lineRule="auto"/>
        <w:jc w:val="both"/>
        <w:rPr>
          <w:color w:val="D83B01"/>
          <w:sz w:val="28"/>
        </w:rPr>
      </w:pPr>
    </w:p>
    <w:p w14:paraId="7FC0ABA8" w14:textId="77777777" w:rsidR="003923EF" w:rsidRDefault="003923EF" w:rsidP="00E600C9">
      <w:pPr>
        <w:spacing w:line="240" w:lineRule="auto"/>
        <w:jc w:val="both"/>
        <w:rPr>
          <w:color w:val="D83B01"/>
          <w:sz w:val="28"/>
        </w:rPr>
      </w:pPr>
    </w:p>
    <w:p w14:paraId="4435CAD2" w14:textId="77777777" w:rsidR="003923EF" w:rsidRDefault="003923EF" w:rsidP="00E600C9">
      <w:pPr>
        <w:spacing w:line="240" w:lineRule="auto"/>
        <w:jc w:val="both"/>
        <w:rPr>
          <w:color w:val="D83B01"/>
          <w:sz w:val="28"/>
        </w:rPr>
      </w:pPr>
    </w:p>
    <w:p w14:paraId="0B4D29CA" w14:textId="77777777" w:rsidR="003923EF" w:rsidRDefault="003923EF" w:rsidP="00E600C9">
      <w:pPr>
        <w:spacing w:line="240" w:lineRule="auto"/>
        <w:jc w:val="both"/>
        <w:rPr>
          <w:color w:val="D83B01"/>
          <w:sz w:val="28"/>
        </w:rPr>
      </w:pPr>
    </w:p>
    <w:p w14:paraId="4973E715" w14:textId="77777777" w:rsidR="003923EF" w:rsidRDefault="003923EF" w:rsidP="00E600C9">
      <w:pPr>
        <w:spacing w:line="240" w:lineRule="auto"/>
        <w:jc w:val="both"/>
        <w:rPr>
          <w:color w:val="D83B01"/>
          <w:sz w:val="28"/>
        </w:rPr>
      </w:pPr>
    </w:p>
    <w:p w14:paraId="68C952F1" w14:textId="77777777" w:rsidR="003923EF" w:rsidRDefault="003923EF" w:rsidP="00E600C9">
      <w:pPr>
        <w:spacing w:line="240" w:lineRule="auto"/>
        <w:jc w:val="both"/>
        <w:rPr>
          <w:color w:val="D83B01"/>
          <w:sz w:val="28"/>
        </w:rPr>
      </w:pPr>
    </w:p>
    <w:p w14:paraId="58D70C38" w14:textId="77777777" w:rsidR="003923EF" w:rsidRDefault="003923EF" w:rsidP="00E600C9">
      <w:pPr>
        <w:spacing w:line="240" w:lineRule="auto"/>
        <w:jc w:val="both"/>
        <w:rPr>
          <w:color w:val="D83B01"/>
          <w:sz w:val="28"/>
        </w:rPr>
      </w:pPr>
    </w:p>
    <w:p w14:paraId="1420B2D1" w14:textId="77777777" w:rsidR="003923EF" w:rsidRDefault="003923EF" w:rsidP="00E600C9">
      <w:pPr>
        <w:spacing w:line="240" w:lineRule="auto"/>
        <w:jc w:val="both"/>
        <w:rPr>
          <w:color w:val="D83B01"/>
          <w:sz w:val="28"/>
        </w:rPr>
      </w:pPr>
    </w:p>
    <w:p w14:paraId="40B1A251" w14:textId="77777777" w:rsidR="003923EF" w:rsidRDefault="003923EF" w:rsidP="00E600C9">
      <w:pPr>
        <w:spacing w:line="240" w:lineRule="auto"/>
        <w:jc w:val="both"/>
        <w:rPr>
          <w:color w:val="D83B01"/>
          <w:sz w:val="28"/>
        </w:rPr>
      </w:pPr>
    </w:p>
    <w:p w14:paraId="75ABAA4E" w14:textId="77777777" w:rsidR="003923EF" w:rsidRDefault="003923EF" w:rsidP="00E600C9">
      <w:pPr>
        <w:spacing w:line="240" w:lineRule="auto"/>
        <w:jc w:val="both"/>
        <w:rPr>
          <w:color w:val="D83B01"/>
          <w:sz w:val="28"/>
        </w:rPr>
      </w:pPr>
    </w:p>
    <w:p w14:paraId="11FCFB79" w14:textId="77777777" w:rsidR="003923EF" w:rsidRDefault="003923EF" w:rsidP="00E600C9">
      <w:pPr>
        <w:spacing w:line="240" w:lineRule="auto"/>
        <w:jc w:val="both"/>
        <w:rPr>
          <w:color w:val="D83B01"/>
          <w:sz w:val="28"/>
        </w:rPr>
      </w:pPr>
    </w:p>
    <w:p w14:paraId="319A169C" w14:textId="77777777" w:rsidR="003923EF" w:rsidRDefault="003923EF" w:rsidP="00E600C9">
      <w:pPr>
        <w:spacing w:line="240" w:lineRule="auto"/>
        <w:jc w:val="both"/>
        <w:rPr>
          <w:color w:val="D83B01"/>
          <w:sz w:val="28"/>
        </w:rPr>
      </w:pPr>
    </w:p>
    <w:p w14:paraId="76D9A2DA" w14:textId="77777777" w:rsidR="003923EF" w:rsidRDefault="003923EF" w:rsidP="00E600C9">
      <w:pPr>
        <w:spacing w:line="240" w:lineRule="auto"/>
        <w:jc w:val="both"/>
        <w:rPr>
          <w:color w:val="D83B01"/>
          <w:sz w:val="28"/>
        </w:rPr>
      </w:pPr>
    </w:p>
    <w:p w14:paraId="1D9AEB49" w14:textId="7EBFA17B" w:rsidR="003923EF" w:rsidRDefault="00175FA4" w:rsidP="00E600C9">
      <w:pPr>
        <w:spacing w:line="240" w:lineRule="auto"/>
        <w:jc w:val="both"/>
        <w:rPr>
          <w:color w:val="D83B01"/>
          <w:sz w:val="28"/>
        </w:rPr>
      </w:pPr>
      <w:r>
        <w:rPr>
          <w:noProof/>
        </w:rPr>
        <mc:AlternateContent>
          <mc:Choice Requires="wpg">
            <w:drawing>
              <wp:anchor distT="0" distB="0" distL="114300" distR="114300" simplePos="0" relativeHeight="251723776" behindDoc="0" locked="0" layoutInCell="1" allowOverlap="1" wp14:anchorId="18A2EDFD" wp14:editId="1516B800">
                <wp:simplePos x="0" y="0"/>
                <wp:positionH relativeFrom="margin">
                  <wp:align>right</wp:align>
                </wp:positionH>
                <wp:positionV relativeFrom="paragraph">
                  <wp:posOffset>1018540</wp:posOffset>
                </wp:positionV>
                <wp:extent cx="5935345" cy="84455"/>
                <wp:effectExtent l="0" t="0" r="8255" b="0"/>
                <wp:wrapNone/>
                <wp:docPr id="345" name="Group 345"/>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46" name="Group 346"/>
                        <wpg:cNvGrpSpPr/>
                        <wpg:grpSpPr>
                          <a:xfrm>
                            <a:off x="3182257" y="3628"/>
                            <a:ext cx="2753495" cy="205112"/>
                            <a:chOff x="3182257" y="3628"/>
                            <a:chExt cx="2753495" cy="205112"/>
                          </a:xfrm>
                        </wpg:grpSpPr>
                        <wps:wsp>
                          <wps:cNvPr id="347" name="Rectangle 347"/>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9" name="Group 349"/>
                        <wpg:cNvGrpSpPr/>
                        <wpg:grpSpPr>
                          <a:xfrm rot="10800000">
                            <a:off x="0" y="0"/>
                            <a:ext cx="2753495" cy="205112"/>
                            <a:chOff x="0" y="0"/>
                            <a:chExt cx="2753495" cy="205112"/>
                          </a:xfrm>
                        </wpg:grpSpPr>
                        <wps:wsp>
                          <wps:cNvPr id="350" name="Rectangle 350"/>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70499E8" id="Group 345" o:spid="_x0000_s1026" style="position:absolute;margin-left:416.15pt;margin-top:80.2pt;width:467.35pt;height:6.65pt;z-index:251723776;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">
                <v:group id="Group 346"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347"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" fillcolor="#d83b01" stroked="f" strokeweight="1pt"/>
                  <v:rect id="Rectangle 348"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" fillcolor="#2f2f2f" stroked="f" strokeweight="1pt"/>
                </v:group>
                <v:group id="Group 349"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">
                  <v:rect id="Rectangle 350"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" fillcolor="#d83b01" stroked="f" strokeweight="1pt"/>
                  <v:rect id="Rectangle 351"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" fillcolor="#2f2f2f" stroked="f" strokeweight="1pt"/>
                </v:group>
                <w10:wrap anchorx="margin"/>
              </v:group>
            </w:pict>
          </mc:Fallback>
        </mc:AlternateContent>
      </w:r>
    </w:p>
    <w:p w14:paraId="743FD115" w14:textId="314EC722" w:rsidR="00175FA4" w:rsidRPr="00175FA4" w:rsidRDefault="00175FA4" w:rsidP="00CE5276">
      <w:pPr>
        <w:pStyle w:val="ListParagraph"/>
        <w:numPr>
          <w:ilvl w:val="0"/>
          <w:numId w:val="6"/>
        </w:numPr>
        <w:rPr>
          <w:rFonts w:ascii="Bahnschrift SemiBold Condensed" w:hAnsi="Bahnschrift SemiBold Condensed"/>
          <w:color w:val="D83B01"/>
          <w:sz w:val="40"/>
          <w:szCs w:val="40"/>
        </w:rPr>
      </w:pPr>
      <w:bookmarkStart w:id="6" w:name="_Hlk60911169"/>
      <w:r>
        <w:rPr>
          <w:rFonts w:ascii="Bahnschrift SemiBold Condensed" w:hAnsi="Bahnschrift SemiBold Condensed"/>
          <w:color w:val="D83B01"/>
          <w:sz w:val="40"/>
          <w:szCs w:val="40"/>
        </w:rPr>
        <w:lastRenderedPageBreak/>
        <w:t>Main Window Design</w:t>
      </w:r>
      <w:r w:rsidRPr="00175FA4">
        <w:rPr>
          <w:rFonts w:ascii="Bahnschrift SemiBold Condensed" w:hAnsi="Bahnschrift SemiBold Condensed"/>
          <w:color w:val="D83B01"/>
          <w:sz w:val="40"/>
          <w:szCs w:val="40"/>
        </w:rPr>
        <w:t xml:space="preserve"> </w:t>
      </w:r>
    </w:p>
    <w:bookmarkEnd w:id="6"/>
    <w:p w14:paraId="36F13F6E" w14:textId="459130D4" w:rsidR="003923EF" w:rsidRDefault="00175FA4" w:rsidP="00E600C9">
      <w:pPr>
        <w:spacing w:line="240" w:lineRule="auto"/>
        <w:jc w:val="both"/>
        <w:rPr>
          <w:color w:val="D83B01"/>
          <w:sz w:val="28"/>
        </w:rPr>
      </w:pPr>
      <w:r>
        <w:rPr>
          <w:color w:val="D83B01"/>
          <w:sz w:val="28"/>
        </w:rPr>
        <w:t xml:space="preserve">                              </w:t>
      </w:r>
      <w:r>
        <w:rPr>
          <w:rFonts w:ascii="Agency FB" w:hAnsi="Agency FB"/>
          <w:color w:val="2F2F2F"/>
          <w:sz w:val="32"/>
          <w:szCs w:val="32"/>
        </w:rPr>
        <w:t xml:space="preserve">I created this design by using Corel Draw x8. Simply I design Road and upload Parking icon and Car icon Using internet.  </w:t>
      </w:r>
    </w:p>
    <w:p w14:paraId="0E78EC7E" w14:textId="77777777" w:rsidR="003923EF" w:rsidRDefault="003923EF" w:rsidP="00E600C9">
      <w:pPr>
        <w:spacing w:line="240" w:lineRule="auto"/>
        <w:jc w:val="both"/>
        <w:rPr>
          <w:color w:val="D83B01"/>
          <w:sz w:val="28"/>
        </w:rPr>
      </w:pPr>
    </w:p>
    <w:p w14:paraId="485B92BB" w14:textId="77777777" w:rsidR="00E600C9" w:rsidRDefault="00E600C9" w:rsidP="00E600C9"/>
    <w:p w14:paraId="7C18F2C3" w14:textId="77777777" w:rsidR="00E600C9" w:rsidRDefault="00E600C9" w:rsidP="00E600C9"/>
    <w:p w14:paraId="64261315" w14:textId="77777777" w:rsidR="00E600C9" w:rsidRDefault="00E600C9" w:rsidP="00E600C9"/>
    <w:p w14:paraId="3B49D48B" w14:textId="290E4B1B" w:rsidR="00E600C9" w:rsidRDefault="00175FA4" w:rsidP="00E600C9">
      <w:r>
        <w:rPr>
          <w:noProof/>
        </w:rPr>
        <mc:AlternateContent>
          <mc:Choice Requires="wpg">
            <w:drawing>
              <wp:anchor distT="0" distB="0" distL="114300" distR="114300" simplePos="0" relativeHeight="251719680" behindDoc="0" locked="0" layoutInCell="1" allowOverlap="1" wp14:anchorId="4ABBD6F6" wp14:editId="0E777FB0">
                <wp:simplePos x="0" y="0"/>
                <wp:positionH relativeFrom="margin">
                  <wp:align>right</wp:align>
                </wp:positionH>
                <wp:positionV relativeFrom="paragraph">
                  <wp:posOffset>6944360</wp:posOffset>
                </wp:positionV>
                <wp:extent cx="5935345" cy="84455"/>
                <wp:effectExtent l="0" t="0" r="8255" b="0"/>
                <wp:wrapNone/>
                <wp:docPr id="331" name="Group 331"/>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32" name="Group 332"/>
                        <wpg:cNvGrpSpPr/>
                        <wpg:grpSpPr>
                          <a:xfrm>
                            <a:off x="3182257" y="3628"/>
                            <a:ext cx="2753495" cy="205112"/>
                            <a:chOff x="3182257" y="3628"/>
                            <a:chExt cx="2753495" cy="205112"/>
                          </a:xfrm>
                        </wpg:grpSpPr>
                        <wps:wsp>
                          <wps:cNvPr id="333" name="Rectangle 333"/>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35" name="Group 335"/>
                        <wpg:cNvGrpSpPr/>
                        <wpg:grpSpPr>
                          <a:xfrm rot="10800000">
                            <a:off x="0" y="0"/>
                            <a:ext cx="2753495" cy="205112"/>
                            <a:chOff x="0" y="0"/>
                            <a:chExt cx="2753495" cy="205112"/>
                          </a:xfrm>
                        </wpg:grpSpPr>
                        <wps:wsp>
                          <wps:cNvPr id="336" name="Rectangle 336"/>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DA9A0B1" id="Group 331" o:spid="_x0000_s1026" style="position:absolute;margin-left:416.15pt;margin-top:546.8pt;width:467.35pt;height:6.65pt;z-index:251719680;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">
                <v:group id="Group 332"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33"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" fillcolor="#d83b01" stroked="f" strokeweight="1pt"/>
                  <v:rect id="Rectangle 334"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" fillcolor="#2f2f2f" stroked="f" strokeweight="1pt"/>
                </v:group>
                <v:group id="Group 335"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">
                  <v:rect id="Rectangle 336"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" fillcolor="#d83b01" stroked="f" strokeweight="1pt"/>
                  <v:rect id="Rectangle 337"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" fillcolor="#2f2f2f" stroked="f" strokeweight="1pt"/>
                </v:group>
                <w10:wrap anchorx="margin"/>
              </v:group>
            </w:pict>
          </mc:Fallback>
        </mc:AlternateContent>
      </w:r>
    </w:p>
    <w:p w14:paraId="24642579" w14:textId="30FE648E" w:rsidR="00175FA4" w:rsidRPr="00175FA4" w:rsidRDefault="00175FA4" w:rsidP="00175FA4"/>
    <w:p w14:paraId="2A646E02" w14:textId="69DD1512" w:rsidR="00175FA4" w:rsidRPr="00175FA4" w:rsidRDefault="00175FA4" w:rsidP="00175FA4"/>
    <w:p w14:paraId="617E4547" w14:textId="4434AAA8" w:rsidR="00175FA4" w:rsidRPr="00175FA4" w:rsidRDefault="00175FA4" w:rsidP="00175FA4"/>
    <w:p w14:paraId="3383BE28" w14:textId="6022D72D" w:rsidR="00175FA4" w:rsidRPr="00175FA4" w:rsidRDefault="00175FA4" w:rsidP="00175FA4"/>
    <w:p w14:paraId="33A5C09A" w14:textId="78DA92F5" w:rsidR="00175FA4" w:rsidRPr="00175FA4" w:rsidRDefault="00175FA4" w:rsidP="00175FA4"/>
    <w:p w14:paraId="7444B7FD" w14:textId="0B534FD6" w:rsidR="00175FA4" w:rsidRPr="00175FA4" w:rsidRDefault="00175FA4" w:rsidP="00175FA4"/>
    <w:p w14:paraId="162A8003" w14:textId="777DC090" w:rsidR="00175FA4" w:rsidRPr="00175FA4" w:rsidRDefault="00175FA4" w:rsidP="00175FA4"/>
    <w:p w14:paraId="2E514D79" w14:textId="0015E9DC" w:rsidR="00175FA4" w:rsidRPr="00175FA4" w:rsidRDefault="00175FA4" w:rsidP="00175FA4"/>
    <w:p w14:paraId="63B95AA9" w14:textId="58D7F902" w:rsidR="00175FA4" w:rsidRPr="00175FA4" w:rsidRDefault="00175FA4" w:rsidP="00175FA4"/>
    <w:p w14:paraId="7078B39D" w14:textId="618F91D5" w:rsidR="00175FA4" w:rsidRPr="00175FA4" w:rsidRDefault="00175FA4" w:rsidP="00175FA4"/>
    <w:p w14:paraId="5BDA85B3" w14:textId="6947FE63" w:rsidR="00175FA4" w:rsidRPr="00175FA4" w:rsidRDefault="00175FA4" w:rsidP="00175FA4"/>
    <w:p w14:paraId="09F71E6B" w14:textId="6856AB69" w:rsidR="00175FA4" w:rsidRDefault="00175FA4" w:rsidP="00175FA4"/>
    <w:p w14:paraId="5FFAD25B" w14:textId="3464C686" w:rsidR="00175FA4" w:rsidRDefault="00175FA4" w:rsidP="00175FA4">
      <w:pPr>
        <w:ind w:firstLine="720"/>
      </w:pPr>
    </w:p>
    <w:p w14:paraId="1920D7E0" w14:textId="1C067402" w:rsidR="00175FA4" w:rsidRDefault="00175FA4" w:rsidP="00175FA4">
      <w:pPr>
        <w:ind w:firstLine="720"/>
      </w:pPr>
    </w:p>
    <w:p w14:paraId="3E9D3D14" w14:textId="313D05A1" w:rsidR="00175FA4" w:rsidRDefault="00175FA4" w:rsidP="00175FA4">
      <w:pPr>
        <w:ind w:firstLine="720"/>
      </w:pPr>
    </w:p>
    <w:p w14:paraId="0D0DB168" w14:textId="615B93EF" w:rsidR="00175FA4" w:rsidRDefault="00175FA4" w:rsidP="00175FA4">
      <w:pPr>
        <w:ind w:firstLine="720"/>
      </w:pPr>
    </w:p>
    <w:p w14:paraId="114717A9" w14:textId="6F636E15" w:rsidR="00175FA4" w:rsidRDefault="00175FA4" w:rsidP="00175FA4">
      <w:pPr>
        <w:ind w:firstLine="720"/>
      </w:pPr>
    </w:p>
    <w:p w14:paraId="5483049A" w14:textId="02777EC9" w:rsidR="00175FA4" w:rsidRDefault="00175FA4" w:rsidP="00175FA4">
      <w:pPr>
        <w:ind w:firstLine="720"/>
      </w:pPr>
    </w:p>
    <w:p w14:paraId="622C6312" w14:textId="15C027C2" w:rsidR="00175FA4" w:rsidRDefault="00175FA4" w:rsidP="00175FA4">
      <w:pPr>
        <w:ind w:firstLine="720"/>
      </w:pPr>
    </w:p>
    <w:p w14:paraId="769964F9" w14:textId="3D478F81" w:rsidR="00175FA4" w:rsidRDefault="00617E9C" w:rsidP="00175FA4">
      <w:pPr>
        <w:ind w:firstLine="720"/>
      </w:pPr>
      <w:r>
        <w:rPr>
          <w:noProof/>
        </w:rPr>
        <mc:AlternateContent>
          <mc:Choice Requires="wpg">
            <w:drawing>
              <wp:anchor distT="0" distB="0" distL="114300" distR="114300" simplePos="0" relativeHeight="251725824" behindDoc="0" locked="0" layoutInCell="1" allowOverlap="1" wp14:anchorId="1ECBE4CD" wp14:editId="7D592154">
                <wp:simplePos x="0" y="0"/>
                <wp:positionH relativeFrom="margin">
                  <wp:align>right</wp:align>
                </wp:positionH>
                <wp:positionV relativeFrom="paragraph">
                  <wp:posOffset>857250</wp:posOffset>
                </wp:positionV>
                <wp:extent cx="5935345" cy="84455"/>
                <wp:effectExtent l="0" t="0" r="8255" b="0"/>
                <wp:wrapNone/>
                <wp:docPr id="352" name="Group 352"/>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53" name="Group 353"/>
                        <wpg:cNvGrpSpPr/>
                        <wpg:grpSpPr>
                          <a:xfrm>
                            <a:off x="3182257" y="3628"/>
                            <a:ext cx="2753495" cy="205112"/>
                            <a:chOff x="3182257" y="3628"/>
                            <a:chExt cx="2753495" cy="205112"/>
                          </a:xfrm>
                        </wpg:grpSpPr>
                        <wps:wsp>
                          <wps:cNvPr id="354" name="Rectangle 354"/>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6" name="Group 356"/>
                        <wpg:cNvGrpSpPr/>
                        <wpg:grpSpPr>
                          <a:xfrm rot="10800000">
                            <a:off x="0" y="0"/>
                            <a:ext cx="2753495" cy="205112"/>
                            <a:chOff x="0" y="0"/>
                            <a:chExt cx="2753495" cy="205112"/>
                          </a:xfrm>
                        </wpg:grpSpPr>
                        <wps:wsp>
                          <wps:cNvPr id="357" name="Rectangle 357"/>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9FAB1CB" id="Group 352" o:spid="_x0000_s1026" style="position:absolute;margin-left:416.15pt;margin-top:67.5pt;width:467.35pt;height:6.65pt;z-index:251725824;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">
                <v:group id="Group 353"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Rectangle 354"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" fillcolor="#d83b01" stroked="f" strokeweight="1pt"/>
                  <v:rect id="Rectangle 355"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" fillcolor="#2f2f2f" stroked="f" strokeweight="1pt"/>
                </v:group>
                <v:group id="Group 356"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">
                  <v:rect id="Rectangle 357"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" fillcolor="#d83b01" stroked="f" strokeweight="1pt"/>
                  <v:rect id="Rectangle 358"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" fillcolor="#2f2f2f" stroked="f" strokeweight="1pt"/>
                </v:group>
                <w10:wrap anchorx="margin"/>
              </v:group>
            </w:pict>
          </mc:Fallback>
        </mc:AlternateContent>
      </w:r>
    </w:p>
    <w:p w14:paraId="4FEFE933" w14:textId="3E0F9DA0" w:rsidR="00175FA4" w:rsidRPr="00175FA4" w:rsidRDefault="00AB5E0F" w:rsidP="00CE5276">
      <w:pPr>
        <w:pStyle w:val="ListParagraph"/>
        <w:numPr>
          <w:ilvl w:val="0"/>
          <w:numId w:val="6"/>
        </w:numPr>
        <w:rPr>
          <w:rFonts w:ascii="Bahnschrift SemiBold Condensed" w:hAnsi="Bahnschrift SemiBold Condensed"/>
          <w:color w:val="D83B01"/>
          <w:sz w:val="40"/>
          <w:szCs w:val="40"/>
        </w:rPr>
      </w:pPr>
      <w:r>
        <w:rPr>
          <w:rFonts w:ascii="Bahnschrift SemiBold Condensed" w:hAnsi="Bahnschrift SemiBold Condensed"/>
          <w:color w:val="D83B01"/>
          <w:sz w:val="40"/>
          <w:szCs w:val="40"/>
        </w:rPr>
        <w:lastRenderedPageBreak/>
        <w:t>Coding</w:t>
      </w:r>
    </w:p>
    <w:p w14:paraId="6EFAE8D8" w14:textId="04816DCA" w:rsidR="00175FA4" w:rsidRDefault="00175FA4" w:rsidP="00175FA4">
      <w:pPr>
        <w:ind w:firstLine="720"/>
      </w:pPr>
    </w:p>
    <w:p w14:paraId="7DD93EA1" w14:textId="54205215" w:rsidR="00617E9C" w:rsidRPr="00AB5E0F" w:rsidRDefault="00617E9C" w:rsidP="00AB5E0F">
      <w:pPr>
        <w:ind w:firstLine="720"/>
        <w:rPr>
          <w:rFonts w:ascii="Agency FB" w:hAnsi="Agency FB"/>
          <w:color w:val="2F2F2F"/>
          <w:sz w:val="32"/>
          <w:szCs w:val="32"/>
        </w:rPr>
      </w:pPr>
      <w:r>
        <w:rPr>
          <w:rFonts w:ascii="Agency FB" w:hAnsi="Agency FB"/>
          <w:color w:val="2F2F2F"/>
          <w:sz w:val="32"/>
          <w:szCs w:val="32"/>
        </w:rPr>
        <w:t>I created</w:t>
      </w:r>
      <w:r>
        <w:rPr>
          <w:rFonts w:ascii="Agency FB" w:hAnsi="Agency FB"/>
          <w:color w:val="2F2F2F"/>
          <w:sz w:val="32"/>
          <w:szCs w:val="32"/>
        </w:rPr>
        <w:t xml:space="preserve"> First I created .Pro file using Q application and I named it Car parking system.  Then I choose greater than version 4. And </w:t>
      </w:r>
      <w:proofErr w:type="gramStart"/>
      <w:r>
        <w:rPr>
          <w:rFonts w:ascii="Agency FB" w:hAnsi="Agency FB"/>
          <w:color w:val="2F2F2F"/>
          <w:sz w:val="32"/>
          <w:szCs w:val="32"/>
        </w:rPr>
        <w:t>also</w:t>
      </w:r>
      <w:proofErr w:type="gramEnd"/>
      <w:r>
        <w:rPr>
          <w:rFonts w:ascii="Agency FB" w:hAnsi="Agency FB"/>
          <w:color w:val="2F2F2F"/>
          <w:sz w:val="32"/>
          <w:szCs w:val="32"/>
        </w:rPr>
        <w:t xml:space="preserve"> then I created source files and header file</w:t>
      </w:r>
    </w:p>
    <w:p w14:paraId="2CC73E4A" w14:textId="1CE3E199" w:rsidR="00175FA4" w:rsidRDefault="00617E9C" w:rsidP="00175FA4">
      <w:pPr>
        <w:ind w:firstLine="720"/>
      </w:pPr>
      <w:r>
        <w:rPr>
          <w:noProof/>
        </w:rPr>
        <w:drawing>
          <wp:anchor distT="0" distB="0" distL="114300" distR="114300" simplePos="0" relativeHeight="251726848" behindDoc="0" locked="0" layoutInCell="1" allowOverlap="1" wp14:anchorId="575D2947" wp14:editId="40828182">
            <wp:simplePos x="0" y="0"/>
            <wp:positionH relativeFrom="margin">
              <wp:align>right</wp:align>
            </wp:positionH>
            <wp:positionV relativeFrom="paragraph">
              <wp:posOffset>270510</wp:posOffset>
            </wp:positionV>
            <wp:extent cx="5943600" cy="4218305"/>
            <wp:effectExtent l="0" t="0" r="0" b="0"/>
            <wp:wrapNone/>
            <wp:docPr id="359" name="Picture 3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anchor>
        </w:drawing>
      </w:r>
    </w:p>
    <w:p w14:paraId="6D52640D" w14:textId="0CD52CC7" w:rsidR="00EF53B0" w:rsidRPr="00EF53B0" w:rsidRDefault="00EF53B0" w:rsidP="00EF53B0"/>
    <w:p w14:paraId="6923910D" w14:textId="148099DC" w:rsidR="00EF53B0" w:rsidRPr="00EF53B0" w:rsidRDefault="00EF53B0" w:rsidP="00EF53B0"/>
    <w:p w14:paraId="249B433F" w14:textId="736F95CF" w:rsidR="00EF53B0" w:rsidRPr="00EF53B0" w:rsidRDefault="00EF53B0" w:rsidP="00EF53B0"/>
    <w:p w14:paraId="1AD322CF" w14:textId="30EB1560" w:rsidR="00EF53B0" w:rsidRPr="00EF53B0" w:rsidRDefault="00EF53B0" w:rsidP="00EF53B0"/>
    <w:p w14:paraId="459FC3DD" w14:textId="1D29D3C6" w:rsidR="00EF53B0" w:rsidRPr="00EF53B0" w:rsidRDefault="00EF53B0" w:rsidP="00EF53B0"/>
    <w:p w14:paraId="68AE0847" w14:textId="77807238" w:rsidR="00EF53B0" w:rsidRPr="00EF53B0" w:rsidRDefault="00EF53B0" w:rsidP="00EF53B0"/>
    <w:p w14:paraId="15AAB3CD" w14:textId="50C070DA" w:rsidR="00EF53B0" w:rsidRPr="00EF53B0" w:rsidRDefault="00EF53B0" w:rsidP="00EF53B0"/>
    <w:p w14:paraId="01B62993" w14:textId="44659FBA" w:rsidR="00EF53B0" w:rsidRPr="00EF53B0" w:rsidRDefault="00EF53B0" w:rsidP="00EF53B0"/>
    <w:p w14:paraId="09AD8CAD" w14:textId="61FA74C1" w:rsidR="00EF53B0" w:rsidRPr="00EF53B0" w:rsidRDefault="00EF53B0" w:rsidP="00EF53B0"/>
    <w:p w14:paraId="605DFAE2" w14:textId="106EAA17" w:rsidR="00EF53B0" w:rsidRPr="00EF53B0" w:rsidRDefault="00EF53B0" w:rsidP="00EF53B0"/>
    <w:p w14:paraId="007FDCBF" w14:textId="44443B31" w:rsidR="00EF53B0" w:rsidRPr="00EF53B0" w:rsidRDefault="00EF53B0" w:rsidP="00EF53B0"/>
    <w:p w14:paraId="089F9C4D" w14:textId="6E3BD836" w:rsidR="00EF53B0" w:rsidRPr="00EF53B0" w:rsidRDefault="00EF53B0" w:rsidP="00EF53B0"/>
    <w:p w14:paraId="08E29033" w14:textId="76C29C50" w:rsidR="00EF53B0" w:rsidRPr="00EF53B0" w:rsidRDefault="00EF53B0" w:rsidP="00EF53B0"/>
    <w:p w14:paraId="22F39436" w14:textId="7589ABDD" w:rsidR="00EF53B0" w:rsidRPr="00EF53B0" w:rsidRDefault="00EF53B0" w:rsidP="00EF53B0"/>
    <w:p w14:paraId="3D932BBB" w14:textId="520174E2" w:rsidR="00EF53B0" w:rsidRPr="00EF53B0" w:rsidRDefault="00EF53B0" w:rsidP="00EF53B0"/>
    <w:p w14:paraId="1CEDD4AD" w14:textId="6B04AAC4" w:rsidR="00EF53B0" w:rsidRPr="00EF53B0" w:rsidRDefault="00EF53B0" w:rsidP="00EF53B0"/>
    <w:p w14:paraId="2D180AB4" w14:textId="0E5F6BA4" w:rsidR="00EF53B0" w:rsidRDefault="00EF53B0" w:rsidP="00EF53B0"/>
    <w:p w14:paraId="7DB13AA8" w14:textId="0F244667" w:rsidR="00EF53B0" w:rsidRDefault="00EF53B0" w:rsidP="00EF53B0">
      <w:pPr>
        <w:tabs>
          <w:tab w:val="left" w:pos="1155"/>
        </w:tabs>
      </w:pPr>
      <w:r>
        <w:tab/>
      </w:r>
    </w:p>
    <w:p w14:paraId="2C0B394F" w14:textId="45A2690F" w:rsidR="00EF53B0" w:rsidRDefault="00EF53B0" w:rsidP="00EF53B0">
      <w:pPr>
        <w:tabs>
          <w:tab w:val="left" w:pos="1155"/>
        </w:tabs>
      </w:pPr>
    </w:p>
    <w:p w14:paraId="02A54ABB" w14:textId="1A309917" w:rsidR="00EF53B0" w:rsidRDefault="00EF53B0" w:rsidP="00EF53B0">
      <w:pPr>
        <w:tabs>
          <w:tab w:val="left" w:pos="1155"/>
        </w:tabs>
      </w:pPr>
    </w:p>
    <w:p w14:paraId="734A0EA9" w14:textId="7DAD9B28" w:rsidR="00EF53B0" w:rsidRDefault="00AB5E0F" w:rsidP="00EF53B0">
      <w:pPr>
        <w:tabs>
          <w:tab w:val="left" w:pos="1155"/>
        </w:tabs>
      </w:pPr>
      <w:r>
        <w:rPr>
          <w:noProof/>
        </w:rPr>
        <mc:AlternateContent>
          <mc:Choice Requires="wpg">
            <w:drawing>
              <wp:anchor distT="0" distB="0" distL="114300" distR="114300" simplePos="0" relativeHeight="251728896" behindDoc="0" locked="0" layoutInCell="1" allowOverlap="1" wp14:anchorId="40E4F181" wp14:editId="08264126">
                <wp:simplePos x="0" y="0"/>
                <wp:positionH relativeFrom="margin">
                  <wp:align>right</wp:align>
                </wp:positionH>
                <wp:positionV relativeFrom="paragraph">
                  <wp:posOffset>1177514</wp:posOffset>
                </wp:positionV>
                <wp:extent cx="5935345" cy="84455"/>
                <wp:effectExtent l="0" t="0" r="8255" b="0"/>
                <wp:wrapNone/>
                <wp:docPr id="360" name="Group 360"/>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61" name="Group 361"/>
                        <wpg:cNvGrpSpPr/>
                        <wpg:grpSpPr>
                          <a:xfrm>
                            <a:off x="3182257" y="3628"/>
                            <a:ext cx="2753495" cy="205112"/>
                            <a:chOff x="3182257" y="3628"/>
                            <a:chExt cx="2753495" cy="205112"/>
                          </a:xfrm>
                        </wpg:grpSpPr>
                        <wps:wsp>
                          <wps:cNvPr id="362" name="Rectangle 362"/>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64" name="Group 364"/>
                        <wpg:cNvGrpSpPr/>
                        <wpg:grpSpPr>
                          <a:xfrm rot="10800000">
                            <a:off x="0" y="0"/>
                            <a:ext cx="2753495" cy="205112"/>
                            <a:chOff x="0" y="0"/>
                            <a:chExt cx="2753495" cy="205112"/>
                          </a:xfrm>
                        </wpg:grpSpPr>
                        <wps:wsp>
                          <wps:cNvPr id="365" name="Rectangle 365"/>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1484C64" id="Group 360" o:spid="_x0000_s1026" style="position:absolute;margin-left:416.15pt;margin-top:92.7pt;width:467.35pt;height:6.65pt;z-index:251728896;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">
                <v:group id="Group 361"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rect id="Rectangle 362"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" fillcolor="#d83b01" stroked="f" strokeweight="1pt"/>
                  <v:rect id="Rectangle 363"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" fillcolor="#2f2f2f" stroked="f" strokeweight="1pt"/>
                </v:group>
                <v:group id="Group 364"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">
                  <v:rect id="Rectangle 365"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" fillcolor="#d83b01" stroked="f" strokeweight="1pt"/>
                  <v:rect id="Rectangle 366"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" fillcolor="#2f2f2f" stroked="f" strokeweight="1pt"/>
                </v:group>
                <w10:wrap anchorx="margin"/>
              </v:group>
            </w:pict>
          </mc:Fallback>
        </mc:AlternateContent>
      </w:r>
    </w:p>
    <w:p w14:paraId="10F66FBF" w14:textId="5D4D6A01" w:rsidR="00EF53B0" w:rsidRDefault="00EF53B0" w:rsidP="00EF53B0">
      <w:pPr>
        <w:ind w:firstLine="720"/>
        <w:rPr>
          <w:rFonts w:ascii="Agency FB" w:hAnsi="Agency FB"/>
          <w:color w:val="2F2F2F"/>
          <w:sz w:val="32"/>
          <w:szCs w:val="32"/>
        </w:rPr>
      </w:pPr>
      <w:r>
        <w:rPr>
          <w:rFonts w:ascii="Agency FB" w:hAnsi="Agency FB"/>
          <w:color w:val="2F2F2F"/>
          <w:sz w:val="32"/>
          <w:szCs w:val="32"/>
        </w:rPr>
        <w:lastRenderedPageBreak/>
        <w:t>I created</w:t>
      </w:r>
      <w:r>
        <w:rPr>
          <w:rFonts w:ascii="Agency FB" w:hAnsi="Agency FB"/>
          <w:color w:val="2F2F2F"/>
          <w:sz w:val="32"/>
          <w:szCs w:val="32"/>
        </w:rPr>
        <w:t xml:space="preserve"> 3 main source files and header files. I named that </w:t>
      </w:r>
      <w:proofErr w:type="gramStart"/>
      <w:r>
        <w:rPr>
          <w:rFonts w:ascii="Agency FB" w:hAnsi="Agency FB"/>
          <w:color w:val="2F2F2F"/>
          <w:sz w:val="32"/>
          <w:szCs w:val="32"/>
        </w:rPr>
        <w:t>book ,</w:t>
      </w:r>
      <w:proofErr w:type="gramEnd"/>
      <w:r>
        <w:rPr>
          <w:rFonts w:ascii="Agency FB" w:hAnsi="Agency FB"/>
          <w:color w:val="2F2F2F"/>
          <w:sz w:val="32"/>
          <w:szCs w:val="32"/>
        </w:rPr>
        <w:t xml:space="preserve"> Cancel and </w:t>
      </w:r>
      <w:proofErr w:type="spellStart"/>
      <w:r>
        <w:rPr>
          <w:rFonts w:ascii="Agency FB" w:hAnsi="Agency FB"/>
          <w:color w:val="2F2F2F"/>
          <w:sz w:val="32"/>
          <w:szCs w:val="32"/>
        </w:rPr>
        <w:t>MainWindow</w:t>
      </w:r>
      <w:proofErr w:type="spellEnd"/>
      <w:r>
        <w:rPr>
          <w:rFonts w:ascii="Agency FB" w:hAnsi="Agency FB"/>
          <w:color w:val="2F2F2F"/>
          <w:sz w:val="32"/>
          <w:szCs w:val="32"/>
        </w:rPr>
        <w:t xml:space="preserve">. </w:t>
      </w:r>
      <w:r w:rsidR="00152E5A">
        <w:rPr>
          <w:rFonts w:ascii="Agency FB" w:hAnsi="Agency FB"/>
          <w:color w:val="2F2F2F"/>
          <w:sz w:val="32"/>
          <w:szCs w:val="32"/>
        </w:rPr>
        <w:t xml:space="preserve">Main window is the front interface in my system software. </w:t>
      </w:r>
      <w:proofErr w:type="gramStart"/>
      <w:r w:rsidR="00152E5A">
        <w:rPr>
          <w:rFonts w:ascii="Agency FB" w:hAnsi="Agency FB"/>
          <w:color w:val="2F2F2F"/>
          <w:sz w:val="32"/>
          <w:szCs w:val="32"/>
        </w:rPr>
        <w:t>First</w:t>
      </w:r>
      <w:proofErr w:type="gramEnd"/>
      <w:r w:rsidR="00152E5A">
        <w:rPr>
          <w:rFonts w:ascii="Agency FB" w:hAnsi="Agency FB"/>
          <w:color w:val="2F2F2F"/>
          <w:sz w:val="32"/>
          <w:szCs w:val="32"/>
        </w:rPr>
        <w:t xml:space="preserve"> I created get method to upload data base. And use If method and loop method also. </w:t>
      </w:r>
    </w:p>
    <w:p w14:paraId="595B6037" w14:textId="060C2A74" w:rsidR="00152E5A" w:rsidRDefault="00152E5A" w:rsidP="00EF53B0">
      <w:pPr>
        <w:ind w:firstLine="720"/>
        <w:rPr>
          <w:rFonts w:ascii="Agency FB" w:hAnsi="Agency FB"/>
          <w:color w:val="2F2F2F"/>
          <w:sz w:val="32"/>
          <w:szCs w:val="32"/>
        </w:rPr>
      </w:pPr>
      <w:r>
        <w:rPr>
          <w:rFonts w:ascii="Agency FB" w:hAnsi="Agency FB"/>
          <w:noProof/>
          <w:color w:val="2F2F2F"/>
          <w:sz w:val="32"/>
          <w:szCs w:val="32"/>
        </w:rPr>
        <w:drawing>
          <wp:anchor distT="0" distB="0" distL="114300" distR="114300" simplePos="0" relativeHeight="251729920" behindDoc="0" locked="0" layoutInCell="1" allowOverlap="1" wp14:anchorId="7FFC5A60" wp14:editId="1BC55320">
            <wp:simplePos x="0" y="0"/>
            <wp:positionH relativeFrom="margin">
              <wp:align>right</wp:align>
            </wp:positionH>
            <wp:positionV relativeFrom="paragraph">
              <wp:posOffset>109855</wp:posOffset>
            </wp:positionV>
            <wp:extent cx="5943600" cy="3467100"/>
            <wp:effectExtent l="0" t="0" r="0" b="0"/>
            <wp:wrapNone/>
            <wp:docPr id="367" name="Picture 3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V relativeFrom="margin">
              <wp14:pctHeight>0</wp14:pctHeight>
            </wp14:sizeRelV>
          </wp:anchor>
        </w:drawing>
      </w:r>
    </w:p>
    <w:p w14:paraId="48FD0570" w14:textId="7711EF09" w:rsidR="00EF53B0" w:rsidRDefault="00EF53B0" w:rsidP="00EF53B0">
      <w:pPr>
        <w:tabs>
          <w:tab w:val="left" w:pos="1155"/>
        </w:tabs>
      </w:pPr>
    </w:p>
    <w:p w14:paraId="2F67E971" w14:textId="0FE850B3" w:rsidR="00EF53B0" w:rsidRDefault="00EF53B0" w:rsidP="00EF53B0">
      <w:pPr>
        <w:tabs>
          <w:tab w:val="left" w:pos="1155"/>
        </w:tabs>
      </w:pPr>
    </w:p>
    <w:p w14:paraId="277F532D" w14:textId="30D8EFB6" w:rsidR="00EF53B0" w:rsidRDefault="00EF53B0" w:rsidP="00EF53B0">
      <w:pPr>
        <w:tabs>
          <w:tab w:val="left" w:pos="1155"/>
        </w:tabs>
      </w:pPr>
    </w:p>
    <w:p w14:paraId="449224B4" w14:textId="275A2D55" w:rsidR="00EF53B0" w:rsidRDefault="00EF53B0" w:rsidP="00EF53B0">
      <w:pPr>
        <w:tabs>
          <w:tab w:val="left" w:pos="1155"/>
        </w:tabs>
      </w:pPr>
    </w:p>
    <w:p w14:paraId="7914D565" w14:textId="2F4B864B" w:rsidR="00EF53B0" w:rsidRDefault="00EF53B0" w:rsidP="00EF53B0">
      <w:pPr>
        <w:tabs>
          <w:tab w:val="left" w:pos="1155"/>
        </w:tabs>
      </w:pPr>
    </w:p>
    <w:p w14:paraId="7F6BB5CC" w14:textId="7CD1B6CB" w:rsidR="00EF53B0" w:rsidRDefault="00EF53B0" w:rsidP="00EF53B0">
      <w:pPr>
        <w:tabs>
          <w:tab w:val="left" w:pos="1155"/>
        </w:tabs>
      </w:pPr>
    </w:p>
    <w:p w14:paraId="0B41279B" w14:textId="5D991B68" w:rsidR="00EF53B0" w:rsidRDefault="00EF53B0" w:rsidP="00EF53B0">
      <w:pPr>
        <w:tabs>
          <w:tab w:val="left" w:pos="1155"/>
        </w:tabs>
      </w:pPr>
    </w:p>
    <w:p w14:paraId="55BD442A" w14:textId="2BBF38ED" w:rsidR="00EF53B0" w:rsidRDefault="00EF53B0" w:rsidP="00EF53B0">
      <w:pPr>
        <w:tabs>
          <w:tab w:val="left" w:pos="1155"/>
        </w:tabs>
      </w:pPr>
    </w:p>
    <w:p w14:paraId="12A1B6A0" w14:textId="60E7DBB5" w:rsidR="00EF53B0" w:rsidRDefault="00EF53B0" w:rsidP="00EF53B0">
      <w:pPr>
        <w:tabs>
          <w:tab w:val="left" w:pos="1155"/>
        </w:tabs>
      </w:pPr>
    </w:p>
    <w:p w14:paraId="39E4A8D0" w14:textId="0D85E0C3" w:rsidR="00EF53B0" w:rsidRDefault="00EF53B0" w:rsidP="00EF53B0">
      <w:pPr>
        <w:tabs>
          <w:tab w:val="left" w:pos="1155"/>
        </w:tabs>
      </w:pPr>
    </w:p>
    <w:p w14:paraId="1EC9E135" w14:textId="41D15DC2" w:rsidR="00EF53B0" w:rsidRDefault="00EF53B0" w:rsidP="00EF53B0">
      <w:pPr>
        <w:tabs>
          <w:tab w:val="left" w:pos="1155"/>
        </w:tabs>
      </w:pPr>
    </w:p>
    <w:p w14:paraId="1806BB76" w14:textId="7A5DC68A" w:rsidR="00EF53B0" w:rsidRDefault="00EF53B0" w:rsidP="00EF53B0">
      <w:pPr>
        <w:tabs>
          <w:tab w:val="left" w:pos="1155"/>
        </w:tabs>
      </w:pPr>
    </w:p>
    <w:p w14:paraId="3245EFAA" w14:textId="54F00DE7" w:rsidR="00152E5A" w:rsidRPr="00152E5A" w:rsidRDefault="00152E5A" w:rsidP="00152E5A">
      <w:r>
        <w:rPr>
          <w:noProof/>
        </w:rPr>
        <w:drawing>
          <wp:anchor distT="0" distB="0" distL="114300" distR="114300" simplePos="0" relativeHeight="251730944" behindDoc="0" locked="0" layoutInCell="1" allowOverlap="1" wp14:anchorId="3BC5A70E" wp14:editId="18522705">
            <wp:simplePos x="0" y="0"/>
            <wp:positionH relativeFrom="margin">
              <wp:align>right</wp:align>
            </wp:positionH>
            <wp:positionV relativeFrom="paragraph">
              <wp:posOffset>7620</wp:posOffset>
            </wp:positionV>
            <wp:extent cx="5943600" cy="3305175"/>
            <wp:effectExtent l="0" t="0" r="0" b="9525"/>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anchor>
        </w:drawing>
      </w:r>
    </w:p>
    <w:p w14:paraId="11C0C426" w14:textId="76D7EEC6" w:rsidR="00152E5A" w:rsidRPr="00152E5A" w:rsidRDefault="00152E5A" w:rsidP="00152E5A"/>
    <w:p w14:paraId="28D510B3" w14:textId="33059532" w:rsidR="00152E5A" w:rsidRPr="00152E5A" w:rsidRDefault="00152E5A" w:rsidP="00152E5A"/>
    <w:p w14:paraId="2789CA36" w14:textId="6C1F41D8" w:rsidR="00152E5A" w:rsidRPr="00152E5A" w:rsidRDefault="00152E5A" w:rsidP="00152E5A"/>
    <w:p w14:paraId="062DFF92" w14:textId="2DB24082" w:rsidR="00152E5A" w:rsidRDefault="00152E5A" w:rsidP="00152E5A"/>
    <w:p w14:paraId="2A61851C" w14:textId="5561D9FE" w:rsidR="00152E5A" w:rsidRDefault="00152E5A" w:rsidP="00152E5A">
      <w:pPr>
        <w:tabs>
          <w:tab w:val="left" w:pos="1890"/>
        </w:tabs>
      </w:pPr>
      <w:r>
        <w:tab/>
      </w:r>
    </w:p>
    <w:p w14:paraId="25F4BFB7" w14:textId="396B8C2C" w:rsidR="00152E5A" w:rsidRPr="00152E5A" w:rsidRDefault="00152E5A" w:rsidP="00152E5A"/>
    <w:p w14:paraId="6DED52C4" w14:textId="448D20CA" w:rsidR="00152E5A" w:rsidRPr="00152E5A" w:rsidRDefault="00152E5A" w:rsidP="00152E5A"/>
    <w:p w14:paraId="752FBB53" w14:textId="4332461B" w:rsidR="00152E5A" w:rsidRPr="00152E5A" w:rsidRDefault="00152E5A" w:rsidP="00152E5A"/>
    <w:p w14:paraId="7AB84376" w14:textId="0A00F4EA" w:rsidR="00152E5A" w:rsidRPr="00152E5A" w:rsidRDefault="00152E5A" w:rsidP="00152E5A"/>
    <w:p w14:paraId="61C06FFA" w14:textId="2E94A1CA" w:rsidR="00152E5A" w:rsidRDefault="00152E5A" w:rsidP="00152E5A"/>
    <w:p w14:paraId="381CFBB5" w14:textId="419F2A95" w:rsidR="00152E5A" w:rsidRDefault="00152E5A" w:rsidP="00152E5A">
      <w:pPr>
        <w:ind w:firstLine="720"/>
      </w:pPr>
      <w:r>
        <w:rPr>
          <w:noProof/>
        </w:rPr>
        <mc:AlternateContent>
          <mc:Choice Requires="wpg">
            <w:drawing>
              <wp:anchor distT="0" distB="0" distL="114300" distR="114300" simplePos="0" relativeHeight="251732992" behindDoc="0" locked="0" layoutInCell="1" allowOverlap="1" wp14:anchorId="5CC7A0D5" wp14:editId="12316422">
                <wp:simplePos x="0" y="0"/>
                <wp:positionH relativeFrom="margin">
                  <wp:align>right</wp:align>
                </wp:positionH>
                <wp:positionV relativeFrom="paragraph">
                  <wp:posOffset>970280</wp:posOffset>
                </wp:positionV>
                <wp:extent cx="5935345" cy="84455"/>
                <wp:effectExtent l="0" t="0" r="8255" b="0"/>
                <wp:wrapNone/>
                <wp:docPr id="369" name="Group 369"/>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70" name="Group 370"/>
                        <wpg:cNvGrpSpPr/>
                        <wpg:grpSpPr>
                          <a:xfrm>
                            <a:off x="3182257" y="3628"/>
                            <a:ext cx="2753495" cy="205112"/>
                            <a:chOff x="3182257" y="3628"/>
                            <a:chExt cx="2753495" cy="205112"/>
                          </a:xfrm>
                        </wpg:grpSpPr>
                        <wps:wsp>
                          <wps:cNvPr id="371" name="Rectangle 371"/>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73" name="Group 373"/>
                        <wpg:cNvGrpSpPr/>
                        <wpg:grpSpPr>
                          <a:xfrm rot="10800000">
                            <a:off x="0" y="0"/>
                            <a:ext cx="2753495" cy="205112"/>
                            <a:chOff x="0" y="0"/>
                            <a:chExt cx="2753495" cy="205112"/>
                          </a:xfrm>
                        </wpg:grpSpPr>
                        <wps:wsp>
                          <wps:cNvPr id="374" name="Rectangle 374"/>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5" name="Rectangle 375"/>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DEC8B14" id="Group 369" o:spid="_x0000_s1026" style="position:absolute;margin-left:416.15pt;margin-top:76.4pt;width:467.35pt;height:6.65pt;z-index:251732992;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">
                <v:group id="Group 370"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371"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" fillcolor="#d83b01" stroked="f" strokeweight="1pt"/>
                  <v:rect id="Rectangle 372"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" fillcolor="#2f2f2f" stroked="f" strokeweight="1pt"/>
                </v:group>
                <v:group id="Group 373"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">
                  <v:rect id="Rectangle 374"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" fillcolor="#d83b01" stroked="f" strokeweight="1pt"/>
                  <v:rect id="Rectangle 375"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" fillcolor="#2f2f2f" stroked="f" strokeweight="1pt"/>
                </v:group>
                <w10:wrap anchorx="margin"/>
              </v:group>
            </w:pict>
          </mc:Fallback>
        </mc:AlternateContent>
      </w:r>
    </w:p>
    <w:p w14:paraId="3BC5A3E5" w14:textId="15402D90" w:rsidR="00152E5A" w:rsidRDefault="00152E5A" w:rsidP="00152E5A">
      <w:pPr>
        <w:rPr>
          <w:rFonts w:ascii="Agency FB" w:hAnsi="Agency FB"/>
          <w:color w:val="2F2F2F"/>
          <w:sz w:val="32"/>
          <w:szCs w:val="32"/>
        </w:rPr>
      </w:pPr>
      <w:r>
        <w:rPr>
          <w:rFonts w:ascii="Agency FB" w:hAnsi="Agency FB"/>
          <w:color w:val="2F2F2F"/>
          <w:sz w:val="32"/>
          <w:szCs w:val="32"/>
        </w:rPr>
        <w:lastRenderedPageBreak/>
        <w:t xml:space="preserve">                              </w:t>
      </w:r>
    </w:p>
    <w:p w14:paraId="1E9B58D1" w14:textId="2A72F9E5" w:rsidR="00152E5A" w:rsidRDefault="00152E5A" w:rsidP="00152E5A">
      <w:r>
        <w:rPr>
          <w:rFonts w:ascii="Agency FB" w:hAnsi="Agency FB"/>
          <w:color w:val="2F2F2F"/>
          <w:sz w:val="32"/>
          <w:szCs w:val="32"/>
        </w:rPr>
        <w:t xml:space="preserve">                                      I created Book </w:t>
      </w:r>
      <w:proofErr w:type="gramStart"/>
      <w:r>
        <w:rPr>
          <w:rFonts w:ascii="Agency FB" w:hAnsi="Agency FB"/>
          <w:color w:val="2F2F2F"/>
          <w:sz w:val="32"/>
          <w:szCs w:val="32"/>
        </w:rPr>
        <w:t>class(</w:t>
      </w:r>
      <w:proofErr w:type="spellStart"/>
      <w:proofErr w:type="gramEnd"/>
      <w:r>
        <w:rPr>
          <w:rFonts w:ascii="Agency FB" w:hAnsi="Agency FB"/>
          <w:color w:val="2F2F2F"/>
          <w:sz w:val="32"/>
          <w:szCs w:val="32"/>
        </w:rPr>
        <w:t>Book.h</w:t>
      </w:r>
      <w:proofErr w:type="spellEnd"/>
      <w:r>
        <w:rPr>
          <w:rFonts w:ascii="Agency FB" w:hAnsi="Agency FB"/>
          <w:color w:val="2F2F2F"/>
          <w:sz w:val="32"/>
          <w:szCs w:val="32"/>
        </w:rPr>
        <w:t xml:space="preserve"> , Book.cpp). This </w:t>
      </w:r>
      <w:proofErr w:type="gramStart"/>
      <w:r>
        <w:rPr>
          <w:rFonts w:ascii="Agency FB" w:hAnsi="Agency FB"/>
          <w:color w:val="2F2F2F"/>
          <w:sz w:val="32"/>
          <w:szCs w:val="32"/>
        </w:rPr>
        <w:t>give</w:t>
      </w:r>
      <w:proofErr w:type="gramEnd"/>
      <w:r>
        <w:rPr>
          <w:rFonts w:ascii="Agency FB" w:hAnsi="Agency FB"/>
          <w:color w:val="2F2F2F"/>
          <w:sz w:val="32"/>
          <w:szCs w:val="32"/>
        </w:rPr>
        <w:t xml:space="preserve"> us to book a spot. I added query code and link to my car images. </w:t>
      </w:r>
    </w:p>
    <w:p w14:paraId="67BBD10E" w14:textId="23576208" w:rsidR="00152E5A" w:rsidRDefault="00344CB3" w:rsidP="00152E5A">
      <w:pPr>
        <w:ind w:firstLine="720"/>
      </w:pPr>
      <w:r>
        <w:rPr>
          <w:noProof/>
        </w:rPr>
        <w:drawing>
          <wp:anchor distT="0" distB="0" distL="114300" distR="114300" simplePos="0" relativeHeight="251734016" behindDoc="0" locked="0" layoutInCell="1" allowOverlap="1" wp14:anchorId="43BF4B48" wp14:editId="6A588D1E">
            <wp:simplePos x="0" y="0"/>
            <wp:positionH relativeFrom="margin">
              <wp:align>right</wp:align>
            </wp:positionH>
            <wp:positionV relativeFrom="paragraph">
              <wp:posOffset>93980</wp:posOffset>
            </wp:positionV>
            <wp:extent cx="5943600" cy="2971800"/>
            <wp:effectExtent l="0" t="0" r="0" b="0"/>
            <wp:wrapNone/>
            <wp:docPr id="376" name="Picture 3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V relativeFrom="margin">
              <wp14:pctHeight>0</wp14:pctHeight>
            </wp14:sizeRelV>
          </wp:anchor>
        </w:drawing>
      </w:r>
    </w:p>
    <w:p w14:paraId="35D7D008" w14:textId="5D7F365F" w:rsidR="00152E5A" w:rsidRDefault="00152E5A" w:rsidP="00152E5A">
      <w:pPr>
        <w:ind w:firstLine="720"/>
      </w:pPr>
    </w:p>
    <w:p w14:paraId="170F7F4D" w14:textId="5BCB5A63" w:rsidR="00152E5A" w:rsidRDefault="00152E5A" w:rsidP="00152E5A">
      <w:pPr>
        <w:ind w:firstLine="720"/>
      </w:pPr>
    </w:p>
    <w:p w14:paraId="5C5CD95D" w14:textId="37ED6FD3" w:rsidR="00344CB3" w:rsidRPr="00344CB3" w:rsidRDefault="00344CB3" w:rsidP="00344CB3"/>
    <w:p w14:paraId="6A68DCE6" w14:textId="04A032B2" w:rsidR="00344CB3" w:rsidRPr="00344CB3" w:rsidRDefault="00344CB3" w:rsidP="00344CB3"/>
    <w:p w14:paraId="22235788" w14:textId="40E1AF22" w:rsidR="00344CB3" w:rsidRPr="00344CB3" w:rsidRDefault="00344CB3" w:rsidP="00344CB3"/>
    <w:p w14:paraId="2D088411" w14:textId="5818D382" w:rsidR="00344CB3" w:rsidRPr="00344CB3" w:rsidRDefault="00344CB3" w:rsidP="00344CB3"/>
    <w:p w14:paraId="5A4918FC" w14:textId="44EDD823" w:rsidR="00344CB3" w:rsidRPr="00344CB3" w:rsidRDefault="00344CB3" w:rsidP="00344CB3"/>
    <w:p w14:paraId="4513242B" w14:textId="0A5F53C6" w:rsidR="00344CB3" w:rsidRPr="00344CB3" w:rsidRDefault="00344CB3" w:rsidP="00344CB3"/>
    <w:p w14:paraId="061D97B8" w14:textId="0DBCE690" w:rsidR="00344CB3" w:rsidRPr="00344CB3" w:rsidRDefault="00344CB3" w:rsidP="00344CB3"/>
    <w:p w14:paraId="405F6946" w14:textId="5722FDFC" w:rsidR="00344CB3" w:rsidRPr="00344CB3" w:rsidRDefault="00344CB3" w:rsidP="00344CB3"/>
    <w:p w14:paraId="3BA537D8" w14:textId="7EA34209" w:rsidR="00344CB3" w:rsidRPr="00344CB3" w:rsidRDefault="00344CB3" w:rsidP="00344CB3"/>
    <w:p w14:paraId="05AB0C16" w14:textId="31D33F17" w:rsidR="00344CB3" w:rsidRPr="00344CB3" w:rsidRDefault="00AB5E0F" w:rsidP="00344CB3">
      <w:r>
        <w:rPr>
          <w:noProof/>
        </w:rPr>
        <w:drawing>
          <wp:anchor distT="0" distB="0" distL="114300" distR="114300" simplePos="0" relativeHeight="251735040" behindDoc="0" locked="0" layoutInCell="1" allowOverlap="1" wp14:anchorId="6CEF66C8" wp14:editId="6750D593">
            <wp:simplePos x="0" y="0"/>
            <wp:positionH relativeFrom="margin">
              <wp:align>right</wp:align>
            </wp:positionH>
            <wp:positionV relativeFrom="paragraph">
              <wp:posOffset>19685</wp:posOffset>
            </wp:positionV>
            <wp:extent cx="5943600" cy="3524250"/>
            <wp:effectExtent l="0" t="0" r="0" b="0"/>
            <wp:wrapNone/>
            <wp:docPr id="377" name="Picture 3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V relativeFrom="margin">
              <wp14:pctHeight>0</wp14:pctHeight>
            </wp14:sizeRelV>
          </wp:anchor>
        </w:drawing>
      </w:r>
    </w:p>
    <w:p w14:paraId="7DFF6720" w14:textId="13255A99" w:rsidR="00344CB3" w:rsidRPr="00344CB3" w:rsidRDefault="00344CB3" w:rsidP="00344CB3"/>
    <w:p w14:paraId="6A6973FC" w14:textId="3F581966" w:rsidR="00344CB3" w:rsidRDefault="00344CB3" w:rsidP="00344CB3"/>
    <w:p w14:paraId="368438D9" w14:textId="68BDF426" w:rsidR="00344CB3" w:rsidRDefault="00344CB3" w:rsidP="00344CB3"/>
    <w:p w14:paraId="5A4C4C31" w14:textId="1C331EFF" w:rsidR="00344CB3" w:rsidRPr="00344CB3" w:rsidRDefault="00344CB3" w:rsidP="00344CB3"/>
    <w:p w14:paraId="7038D01C" w14:textId="4E94BA35" w:rsidR="00344CB3" w:rsidRPr="00344CB3" w:rsidRDefault="00344CB3" w:rsidP="00344CB3"/>
    <w:p w14:paraId="3AB85CCB" w14:textId="4DCCB3E8" w:rsidR="00344CB3" w:rsidRPr="00344CB3" w:rsidRDefault="00344CB3" w:rsidP="00344CB3"/>
    <w:p w14:paraId="411EB528" w14:textId="52188C42" w:rsidR="00344CB3" w:rsidRPr="00344CB3" w:rsidRDefault="00344CB3" w:rsidP="00344CB3"/>
    <w:p w14:paraId="12C999D2" w14:textId="5B1EB899" w:rsidR="00344CB3" w:rsidRPr="00344CB3" w:rsidRDefault="00344CB3" w:rsidP="00344CB3"/>
    <w:p w14:paraId="449C9EF9" w14:textId="478B84AF" w:rsidR="00344CB3" w:rsidRPr="00344CB3" w:rsidRDefault="00344CB3" w:rsidP="00344CB3"/>
    <w:p w14:paraId="4E6DF953" w14:textId="6C02D77E" w:rsidR="00344CB3" w:rsidRPr="00344CB3" w:rsidRDefault="00344CB3" w:rsidP="00344CB3"/>
    <w:p w14:paraId="6B1F3C51" w14:textId="2B13EC6D" w:rsidR="008A3CD7" w:rsidRDefault="008A3CD7" w:rsidP="008A3CD7">
      <w:pPr>
        <w:tabs>
          <w:tab w:val="left" w:pos="1080"/>
          <w:tab w:val="left" w:pos="1365"/>
        </w:tabs>
      </w:pPr>
    </w:p>
    <w:p w14:paraId="1800435D" w14:textId="583A45DA" w:rsidR="00AB5E0F" w:rsidRPr="00AB5E0F" w:rsidRDefault="00AB5E0F" w:rsidP="00AB5E0F">
      <w:pPr>
        <w:tabs>
          <w:tab w:val="left" w:pos="2440"/>
        </w:tabs>
      </w:pPr>
      <w:r>
        <w:rPr>
          <w:noProof/>
        </w:rPr>
        <mc:AlternateContent>
          <mc:Choice Requires="wpg">
            <w:drawing>
              <wp:anchor distT="0" distB="0" distL="114300" distR="114300" simplePos="0" relativeHeight="251758592" behindDoc="0" locked="0" layoutInCell="1" allowOverlap="1" wp14:anchorId="2D628E07" wp14:editId="4E9694E9">
                <wp:simplePos x="0" y="0"/>
                <wp:positionH relativeFrom="margin">
                  <wp:align>right</wp:align>
                </wp:positionH>
                <wp:positionV relativeFrom="paragraph">
                  <wp:posOffset>925158</wp:posOffset>
                </wp:positionV>
                <wp:extent cx="5935345" cy="84455"/>
                <wp:effectExtent l="0" t="0" r="8255" b="0"/>
                <wp:wrapNone/>
                <wp:docPr id="436" name="Group 436"/>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437" name="Group 437"/>
                        <wpg:cNvGrpSpPr/>
                        <wpg:grpSpPr>
                          <a:xfrm>
                            <a:off x="3182257" y="3628"/>
                            <a:ext cx="2753495" cy="205112"/>
                            <a:chOff x="3182257" y="3628"/>
                            <a:chExt cx="2753495" cy="205112"/>
                          </a:xfrm>
                        </wpg:grpSpPr>
                        <wps:wsp>
                          <wps:cNvPr id="438" name="Rectangle 438"/>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40" name="Group 440"/>
                        <wpg:cNvGrpSpPr/>
                        <wpg:grpSpPr>
                          <a:xfrm rot="10800000">
                            <a:off x="0" y="0"/>
                            <a:ext cx="2753495" cy="205112"/>
                            <a:chOff x="0" y="0"/>
                            <a:chExt cx="2753495" cy="205112"/>
                          </a:xfrm>
                        </wpg:grpSpPr>
                        <wps:wsp>
                          <wps:cNvPr id="441" name="Rectangle 441"/>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2" name="Rectangle 442"/>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2E18268" id="Group 436" o:spid="_x0000_s1026" style="position:absolute;margin-left:416.15pt;margin-top:72.85pt;width:467.35pt;height:6.65pt;z-index:251758592;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">
                <v:group id="Group 437"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Rectangle 438"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" fillcolor="#d83b01" stroked="f" strokeweight="1pt"/>
                  <v:rect id="Rectangle 439"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" fillcolor="#2f2f2f" stroked="f" strokeweight="1pt"/>
                </v:group>
                <v:group id="Group 440"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">
                  <v:rect id="Rectangle 441"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" fillcolor="#d83b01" stroked="f" strokeweight="1pt"/>
                  <v:rect id="Rectangle 442"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" fillcolor="#2f2f2f" stroked="f" strokeweight="1pt"/>
                </v:group>
                <w10:wrap anchorx="margin"/>
              </v:group>
            </w:pict>
          </mc:Fallback>
        </mc:AlternateContent>
      </w:r>
      <w:r>
        <w:tab/>
      </w:r>
    </w:p>
    <w:p w14:paraId="372731CE" w14:textId="17CE54E4" w:rsidR="00344CB3" w:rsidRDefault="00344CB3" w:rsidP="008A3CD7">
      <w:pPr>
        <w:tabs>
          <w:tab w:val="left" w:pos="1080"/>
          <w:tab w:val="left" w:pos="1365"/>
        </w:tabs>
      </w:pPr>
      <w:r>
        <w:rPr>
          <w:noProof/>
        </w:rPr>
        <w:lastRenderedPageBreak/>
        <mc:AlternateContent>
          <mc:Choice Requires="wpg">
            <w:drawing>
              <wp:anchor distT="0" distB="0" distL="114300" distR="114300" simplePos="0" relativeHeight="251737088" behindDoc="0" locked="0" layoutInCell="1" allowOverlap="1" wp14:anchorId="535E5913" wp14:editId="607CD9D9">
                <wp:simplePos x="0" y="0"/>
                <wp:positionH relativeFrom="margin">
                  <wp:align>right</wp:align>
                </wp:positionH>
                <wp:positionV relativeFrom="paragraph">
                  <wp:posOffset>914400</wp:posOffset>
                </wp:positionV>
                <wp:extent cx="5935345" cy="84455"/>
                <wp:effectExtent l="0" t="0" r="8255" b="0"/>
                <wp:wrapNone/>
                <wp:docPr id="378" name="Group 378"/>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79" name="Group 379"/>
                        <wpg:cNvGrpSpPr/>
                        <wpg:grpSpPr>
                          <a:xfrm>
                            <a:off x="3182257" y="3628"/>
                            <a:ext cx="2753495" cy="205112"/>
                            <a:chOff x="3182257" y="3628"/>
                            <a:chExt cx="2753495" cy="205112"/>
                          </a:xfrm>
                        </wpg:grpSpPr>
                        <wps:wsp>
                          <wps:cNvPr id="380" name="Rectangle 380"/>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82" name="Group 382"/>
                        <wpg:cNvGrpSpPr/>
                        <wpg:grpSpPr>
                          <a:xfrm rot="10800000">
                            <a:off x="0" y="0"/>
                            <a:ext cx="2753495" cy="205112"/>
                            <a:chOff x="0" y="0"/>
                            <a:chExt cx="2753495" cy="205112"/>
                          </a:xfrm>
                        </wpg:grpSpPr>
                        <wps:wsp>
                          <wps:cNvPr id="383" name="Rectangle 383"/>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268C54" id="Group 378" o:spid="_x0000_s1026" style="position:absolute;margin-left:416.15pt;margin-top:1in;width:467.35pt;height:6.65pt;z-index:251737088;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">
                <v:group id="Group 379"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ctangle 380"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" fillcolor="#d83b01" stroked="f" strokeweight="1pt"/>
                  <v:rect id="Rectangle 381"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" fillcolor="#2f2f2f" stroked="f" strokeweight="1pt"/>
                </v:group>
                <v:group id="Group 382"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">
                  <v:rect id="Rectangle 383"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" fillcolor="#d83b01" stroked="f" strokeweight="1pt"/>
                  <v:rect id="Rectangle 384"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" fillcolor="#2f2f2f" stroked="f" strokeweight="1pt"/>
                </v:group>
                <w10:wrap anchorx="margin"/>
              </v:group>
            </w:pict>
          </mc:Fallback>
        </mc:AlternateContent>
      </w:r>
      <w:r w:rsidR="008A3CD7">
        <w:rPr>
          <w:rFonts w:ascii="Agency FB" w:hAnsi="Agency FB"/>
          <w:color w:val="2F2F2F"/>
          <w:sz w:val="32"/>
          <w:szCs w:val="32"/>
        </w:rPr>
        <w:t xml:space="preserve">                                                  </w:t>
      </w:r>
      <w:r w:rsidRPr="008A3CD7">
        <w:rPr>
          <w:rFonts w:ascii="Agency FB" w:hAnsi="Agency FB"/>
          <w:color w:val="2F2F2F"/>
          <w:sz w:val="32"/>
          <w:szCs w:val="32"/>
        </w:rPr>
        <w:t xml:space="preserve">I created </w:t>
      </w:r>
      <w:r w:rsidR="0059456E" w:rsidRPr="008A3CD7">
        <w:rPr>
          <w:rFonts w:ascii="Agency FB" w:hAnsi="Agency FB"/>
          <w:color w:val="2F2F2F"/>
          <w:sz w:val="32"/>
          <w:szCs w:val="32"/>
        </w:rPr>
        <w:t>cancel</w:t>
      </w:r>
      <w:r w:rsidRPr="008A3CD7">
        <w:rPr>
          <w:rFonts w:ascii="Agency FB" w:hAnsi="Agency FB"/>
          <w:color w:val="2F2F2F"/>
          <w:sz w:val="32"/>
          <w:szCs w:val="32"/>
        </w:rPr>
        <w:t xml:space="preserve"> </w:t>
      </w:r>
      <w:proofErr w:type="gramStart"/>
      <w:r w:rsidRPr="008A3CD7">
        <w:rPr>
          <w:rFonts w:ascii="Agency FB" w:hAnsi="Agency FB"/>
          <w:color w:val="2F2F2F"/>
          <w:sz w:val="32"/>
          <w:szCs w:val="32"/>
        </w:rPr>
        <w:t>class(</w:t>
      </w:r>
      <w:proofErr w:type="gramEnd"/>
      <w:r w:rsidR="0059456E" w:rsidRPr="008A3CD7">
        <w:rPr>
          <w:rFonts w:ascii="Agency FB" w:hAnsi="Agency FB"/>
          <w:color w:val="2F2F2F"/>
          <w:sz w:val="32"/>
          <w:szCs w:val="32"/>
        </w:rPr>
        <w:t>Cancel</w:t>
      </w:r>
      <w:r w:rsidRPr="008A3CD7">
        <w:rPr>
          <w:rFonts w:ascii="Agency FB" w:hAnsi="Agency FB"/>
          <w:color w:val="2F2F2F"/>
          <w:sz w:val="32"/>
          <w:szCs w:val="32"/>
        </w:rPr>
        <w:t xml:space="preserve"> , </w:t>
      </w:r>
      <w:r w:rsidR="0059456E" w:rsidRPr="008A3CD7">
        <w:rPr>
          <w:rFonts w:ascii="Agency FB" w:hAnsi="Agency FB"/>
          <w:color w:val="2F2F2F"/>
          <w:sz w:val="32"/>
          <w:szCs w:val="32"/>
        </w:rPr>
        <w:t>Cancel</w:t>
      </w:r>
      <w:r w:rsidRPr="008A3CD7">
        <w:rPr>
          <w:rFonts w:ascii="Agency FB" w:hAnsi="Agency FB"/>
          <w:color w:val="2F2F2F"/>
          <w:sz w:val="32"/>
          <w:szCs w:val="32"/>
        </w:rPr>
        <w:t xml:space="preserve">.cpp). This </w:t>
      </w:r>
      <w:proofErr w:type="gramStart"/>
      <w:r w:rsidRPr="008A3CD7">
        <w:rPr>
          <w:rFonts w:ascii="Agency FB" w:hAnsi="Agency FB"/>
          <w:color w:val="2F2F2F"/>
          <w:sz w:val="32"/>
          <w:szCs w:val="32"/>
        </w:rPr>
        <w:t>give</w:t>
      </w:r>
      <w:proofErr w:type="gramEnd"/>
      <w:r w:rsidRPr="008A3CD7">
        <w:rPr>
          <w:rFonts w:ascii="Agency FB" w:hAnsi="Agency FB"/>
          <w:color w:val="2F2F2F"/>
          <w:sz w:val="32"/>
          <w:szCs w:val="32"/>
        </w:rPr>
        <w:t xml:space="preserve"> us to </w:t>
      </w:r>
      <w:r w:rsidR="0059456E" w:rsidRPr="008A3CD7">
        <w:rPr>
          <w:rFonts w:ascii="Agency FB" w:hAnsi="Agency FB"/>
          <w:color w:val="2F2F2F"/>
          <w:sz w:val="32"/>
          <w:szCs w:val="32"/>
        </w:rPr>
        <w:t>Cancel</w:t>
      </w:r>
      <w:r w:rsidRPr="008A3CD7">
        <w:rPr>
          <w:rFonts w:ascii="Agency FB" w:hAnsi="Agency FB"/>
          <w:color w:val="2F2F2F"/>
          <w:sz w:val="32"/>
          <w:szCs w:val="32"/>
        </w:rPr>
        <w:t xml:space="preserve"> a spot. I added query code and link to my car images.</w:t>
      </w:r>
    </w:p>
    <w:p w14:paraId="41FD9E86" w14:textId="32D3056B" w:rsidR="00344CB3" w:rsidRDefault="00344CB3" w:rsidP="00344CB3">
      <w:pPr>
        <w:tabs>
          <w:tab w:val="left" w:pos="1080"/>
          <w:tab w:val="left" w:pos="1365"/>
        </w:tabs>
      </w:pPr>
    </w:p>
    <w:p w14:paraId="460D6833" w14:textId="381F77C1" w:rsidR="00344CB3" w:rsidRDefault="0059456E" w:rsidP="00344CB3">
      <w:pPr>
        <w:tabs>
          <w:tab w:val="left" w:pos="1080"/>
          <w:tab w:val="left" w:pos="1365"/>
        </w:tabs>
      </w:pPr>
      <w:r>
        <w:rPr>
          <w:noProof/>
        </w:rPr>
        <w:drawing>
          <wp:anchor distT="0" distB="0" distL="114300" distR="114300" simplePos="0" relativeHeight="251738112" behindDoc="0" locked="0" layoutInCell="1" allowOverlap="1" wp14:anchorId="7C5F0F41" wp14:editId="3DA7AACB">
            <wp:simplePos x="0" y="0"/>
            <wp:positionH relativeFrom="margin">
              <wp:align>right</wp:align>
            </wp:positionH>
            <wp:positionV relativeFrom="paragraph">
              <wp:posOffset>7620</wp:posOffset>
            </wp:positionV>
            <wp:extent cx="5943600" cy="3371850"/>
            <wp:effectExtent l="0" t="0" r="0" b="0"/>
            <wp:wrapNone/>
            <wp:docPr id="385" name="Picture 3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14:sizeRelV relativeFrom="margin">
              <wp14:pctHeight>0</wp14:pctHeight>
            </wp14:sizeRelV>
          </wp:anchor>
        </w:drawing>
      </w:r>
    </w:p>
    <w:p w14:paraId="7AF1116C" w14:textId="5407F445" w:rsidR="00344CB3" w:rsidRDefault="00344CB3" w:rsidP="00344CB3">
      <w:pPr>
        <w:tabs>
          <w:tab w:val="left" w:pos="1080"/>
          <w:tab w:val="left" w:pos="1365"/>
        </w:tabs>
      </w:pPr>
    </w:p>
    <w:p w14:paraId="75B3B267" w14:textId="0112BDB2" w:rsidR="00344CB3" w:rsidRDefault="00344CB3" w:rsidP="00344CB3">
      <w:pPr>
        <w:tabs>
          <w:tab w:val="left" w:pos="1080"/>
          <w:tab w:val="left" w:pos="1365"/>
        </w:tabs>
      </w:pPr>
    </w:p>
    <w:p w14:paraId="2148B8BD" w14:textId="5016BBE8" w:rsidR="00344CB3" w:rsidRDefault="00344CB3" w:rsidP="00344CB3">
      <w:pPr>
        <w:tabs>
          <w:tab w:val="left" w:pos="1080"/>
          <w:tab w:val="left" w:pos="1365"/>
        </w:tabs>
      </w:pPr>
      <w:r>
        <w:tab/>
      </w:r>
    </w:p>
    <w:p w14:paraId="1333863B" w14:textId="44C4980F" w:rsidR="0059456E" w:rsidRPr="0059456E" w:rsidRDefault="0059456E" w:rsidP="0059456E"/>
    <w:p w14:paraId="450A5350" w14:textId="382AF210" w:rsidR="0059456E" w:rsidRPr="0059456E" w:rsidRDefault="0059456E" w:rsidP="0059456E"/>
    <w:p w14:paraId="62952D06" w14:textId="35016E59" w:rsidR="0059456E" w:rsidRPr="0059456E" w:rsidRDefault="0059456E" w:rsidP="0059456E"/>
    <w:p w14:paraId="15AC2914" w14:textId="08B09CFD" w:rsidR="0059456E" w:rsidRPr="0059456E" w:rsidRDefault="0059456E" w:rsidP="0059456E"/>
    <w:p w14:paraId="7A835CA4" w14:textId="2D975022" w:rsidR="0059456E" w:rsidRPr="0059456E" w:rsidRDefault="0059456E" w:rsidP="0059456E"/>
    <w:p w14:paraId="58A49094" w14:textId="2B52D394" w:rsidR="0059456E" w:rsidRPr="0059456E" w:rsidRDefault="0059456E" w:rsidP="0059456E"/>
    <w:p w14:paraId="33A8AD3F" w14:textId="2875E986" w:rsidR="0059456E" w:rsidRDefault="0059456E" w:rsidP="0059456E"/>
    <w:p w14:paraId="692A61FA" w14:textId="42F01F34" w:rsidR="0059456E" w:rsidRDefault="0059456E" w:rsidP="0059456E">
      <w:pPr>
        <w:tabs>
          <w:tab w:val="left" w:pos="1515"/>
        </w:tabs>
      </w:pPr>
      <w:r>
        <w:tab/>
      </w:r>
    </w:p>
    <w:p w14:paraId="7B04E51E" w14:textId="4704070B" w:rsidR="0059456E" w:rsidRDefault="0059456E" w:rsidP="0059456E">
      <w:r>
        <w:rPr>
          <w:noProof/>
        </w:rPr>
        <w:drawing>
          <wp:anchor distT="0" distB="0" distL="114300" distR="114300" simplePos="0" relativeHeight="251739136" behindDoc="0" locked="0" layoutInCell="1" allowOverlap="1" wp14:anchorId="77B39417" wp14:editId="008EFF60">
            <wp:simplePos x="0" y="0"/>
            <wp:positionH relativeFrom="margin">
              <wp:align>right</wp:align>
            </wp:positionH>
            <wp:positionV relativeFrom="paragraph">
              <wp:posOffset>276225</wp:posOffset>
            </wp:positionV>
            <wp:extent cx="5943600" cy="3231515"/>
            <wp:effectExtent l="0" t="0" r="0" b="6985"/>
            <wp:wrapNone/>
            <wp:docPr id="386" name="Picture 3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14:sizeRelV relativeFrom="margin">
              <wp14:pctHeight>0</wp14:pctHeight>
            </wp14:sizeRelV>
          </wp:anchor>
        </w:drawing>
      </w:r>
    </w:p>
    <w:p w14:paraId="157146C0" w14:textId="6CA94441" w:rsidR="0059456E" w:rsidRDefault="0059456E" w:rsidP="0059456E">
      <w:pPr>
        <w:ind w:firstLine="720"/>
      </w:pPr>
    </w:p>
    <w:p w14:paraId="34AC580B" w14:textId="52BA5D29" w:rsidR="0059456E" w:rsidRPr="0059456E" w:rsidRDefault="0059456E" w:rsidP="0059456E"/>
    <w:p w14:paraId="5294CC74" w14:textId="317460D3" w:rsidR="0059456E" w:rsidRPr="0059456E" w:rsidRDefault="0059456E" w:rsidP="0059456E"/>
    <w:p w14:paraId="58B33A98" w14:textId="6EDBBF0B" w:rsidR="0059456E" w:rsidRPr="0059456E" w:rsidRDefault="0059456E" w:rsidP="0059456E"/>
    <w:p w14:paraId="7F3D036D" w14:textId="62B9654E" w:rsidR="0059456E" w:rsidRPr="0059456E" w:rsidRDefault="0059456E" w:rsidP="0059456E"/>
    <w:p w14:paraId="7D705326" w14:textId="5932D5A2" w:rsidR="0059456E" w:rsidRPr="0059456E" w:rsidRDefault="0059456E" w:rsidP="0059456E"/>
    <w:p w14:paraId="0E3A995F" w14:textId="791A8C1A" w:rsidR="0059456E" w:rsidRPr="0059456E" w:rsidRDefault="0059456E" w:rsidP="0059456E"/>
    <w:p w14:paraId="0A7DC34D" w14:textId="15BA0C36" w:rsidR="0059456E" w:rsidRPr="0059456E" w:rsidRDefault="0059456E" w:rsidP="0059456E"/>
    <w:p w14:paraId="1D731FAD" w14:textId="64930231" w:rsidR="0059456E" w:rsidRPr="0059456E" w:rsidRDefault="0059456E" w:rsidP="0059456E"/>
    <w:p w14:paraId="76C8038A" w14:textId="723CBAFE" w:rsidR="0059456E" w:rsidRPr="0059456E" w:rsidRDefault="0059456E" w:rsidP="0059456E"/>
    <w:p w14:paraId="1EDE97D7" w14:textId="200859F0" w:rsidR="0059456E" w:rsidRPr="0059456E" w:rsidRDefault="0059456E" w:rsidP="0059456E"/>
    <w:p w14:paraId="6090540F" w14:textId="73840F95" w:rsidR="0059456E" w:rsidRDefault="0059456E" w:rsidP="0059456E">
      <w:pPr>
        <w:tabs>
          <w:tab w:val="left" w:pos="2115"/>
        </w:tabs>
      </w:pPr>
      <w:r>
        <w:rPr>
          <w:noProof/>
        </w:rPr>
        <mc:AlternateContent>
          <mc:Choice Requires="wpg">
            <w:drawing>
              <wp:anchor distT="0" distB="0" distL="114300" distR="114300" simplePos="0" relativeHeight="251741184" behindDoc="0" locked="0" layoutInCell="1" allowOverlap="1" wp14:anchorId="379DB29B" wp14:editId="4324BD6E">
                <wp:simplePos x="0" y="0"/>
                <wp:positionH relativeFrom="margin">
                  <wp:align>right</wp:align>
                </wp:positionH>
                <wp:positionV relativeFrom="paragraph">
                  <wp:posOffset>1000125</wp:posOffset>
                </wp:positionV>
                <wp:extent cx="5935345" cy="84455"/>
                <wp:effectExtent l="0" t="0" r="8255" b="0"/>
                <wp:wrapNone/>
                <wp:docPr id="387" name="Group 387"/>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88" name="Group 388"/>
                        <wpg:cNvGrpSpPr/>
                        <wpg:grpSpPr>
                          <a:xfrm>
                            <a:off x="3182257" y="3628"/>
                            <a:ext cx="2753495" cy="205112"/>
                            <a:chOff x="3182257" y="3628"/>
                            <a:chExt cx="2753495" cy="205112"/>
                          </a:xfrm>
                        </wpg:grpSpPr>
                        <wps:wsp>
                          <wps:cNvPr id="389" name="Rectangle 389"/>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91" name="Group 391"/>
                        <wpg:cNvGrpSpPr/>
                        <wpg:grpSpPr>
                          <a:xfrm rot="10800000">
                            <a:off x="0" y="0"/>
                            <a:ext cx="2753495" cy="205112"/>
                            <a:chOff x="0" y="0"/>
                            <a:chExt cx="2753495" cy="205112"/>
                          </a:xfrm>
                        </wpg:grpSpPr>
                        <wps:wsp>
                          <wps:cNvPr id="392" name="Rectangle 392"/>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A636D2A" id="Group 387" o:spid="_x0000_s1026" style="position:absolute;margin-left:416.15pt;margin-top:78.75pt;width:467.35pt;height:6.65pt;z-index:251741184;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">
                <v:group id="Group 388"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rect id="Rectangle 389"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" fillcolor="#d83b01" stroked="f" strokeweight="1pt"/>
                  <v:rect id="Rectangle 390"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" fillcolor="#2f2f2f" stroked="f" strokeweight="1pt"/>
                </v:group>
                <v:group id="Group 391"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">
                  <v:rect id="Rectangle 392"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" fillcolor="#d83b01" stroked="f" strokeweight="1pt"/>
                  <v:rect id="Rectangle 393"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" fillcolor="#2f2f2f" stroked="f" strokeweight="1pt"/>
                </v:group>
                <w10:wrap anchorx="margin"/>
              </v:group>
            </w:pict>
          </mc:Fallback>
        </mc:AlternateContent>
      </w:r>
      <w:r>
        <w:tab/>
      </w:r>
    </w:p>
    <w:p w14:paraId="2C56B32D" w14:textId="15249C7E" w:rsidR="0059456E" w:rsidRDefault="0059456E" w:rsidP="0059456E">
      <w:pPr>
        <w:tabs>
          <w:tab w:val="left" w:pos="2115"/>
        </w:tabs>
      </w:pPr>
    </w:p>
    <w:p w14:paraId="1BCA8075" w14:textId="7F9EBBDF" w:rsidR="008A3CD7" w:rsidRPr="00175FA4" w:rsidRDefault="008A3CD7" w:rsidP="00CE5276">
      <w:pPr>
        <w:pStyle w:val="ListParagraph"/>
        <w:numPr>
          <w:ilvl w:val="0"/>
          <w:numId w:val="6"/>
        </w:numPr>
        <w:rPr>
          <w:rFonts w:ascii="Bahnschrift SemiBold Condensed" w:hAnsi="Bahnschrift SemiBold Condensed"/>
          <w:color w:val="D83B01"/>
          <w:sz w:val="40"/>
          <w:szCs w:val="40"/>
        </w:rPr>
      </w:pPr>
      <w:r>
        <w:rPr>
          <w:rFonts w:ascii="Bahnschrift SemiBold Condensed" w:hAnsi="Bahnschrift SemiBold Condensed"/>
          <w:color w:val="D83B01"/>
          <w:sz w:val="40"/>
          <w:szCs w:val="40"/>
        </w:rPr>
        <w:lastRenderedPageBreak/>
        <w:t>UI/UX</w:t>
      </w:r>
    </w:p>
    <w:p w14:paraId="5A16903D" w14:textId="2C1E35F3" w:rsidR="0059456E" w:rsidRDefault="0059456E" w:rsidP="0059456E">
      <w:pPr>
        <w:tabs>
          <w:tab w:val="left" w:pos="2115"/>
        </w:tabs>
      </w:pPr>
    </w:p>
    <w:p w14:paraId="526CAF30" w14:textId="76114C0D" w:rsidR="007F46D6" w:rsidRPr="007F46D6" w:rsidRDefault="008A3CD7" w:rsidP="008A3CD7">
      <w:pPr>
        <w:tabs>
          <w:tab w:val="left" w:pos="1680"/>
        </w:tabs>
      </w:pPr>
      <w:r>
        <w:rPr>
          <w:noProof/>
        </w:rPr>
        <w:drawing>
          <wp:anchor distT="0" distB="0" distL="114300" distR="114300" simplePos="0" relativeHeight="251744256" behindDoc="0" locked="0" layoutInCell="1" allowOverlap="1" wp14:anchorId="7BE9A543" wp14:editId="2257F8D1">
            <wp:simplePos x="0" y="0"/>
            <wp:positionH relativeFrom="margin">
              <wp:align>right</wp:align>
            </wp:positionH>
            <wp:positionV relativeFrom="paragraph">
              <wp:posOffset>7620</wp:posOffset>
            </wp:positionV>
            <wp:extent cx="5943600" cy="3295650"/>
            <wp:effectExtent l="0" t="0" r="0" b="0"/>
            <wp:wrapNone/>
            <wp:docPr id="401" name="Picture 40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14:sizeRelV relativeFrom="margin">
              <wp14:pctHeight>0</wp14:pctHeight>
            </wp14:sizeRelV>
          </wp:anchor>
        </w:drawing>
      </w:r>
      <w:r>
        <w:tab/>
      </w:r>
    </w:p>
    <w:p w14:paraId="71F40B2B" w14:textId="57D734CC" w:rsidR="007F46D6" w:rsidRPr="007F46D6" w:rsidRDefault="007F46D6" w:rsidP="007F46D6"/>
    <w:p w14:paraId="2A99449D" w14:textId="67E74874" w:rsidR="007F46D6" w:rsidRDefault="007F46D6" w:rsidP="007F46D6"/>
    <w:p w14:paraId="0F350D67" w14:textId="06582B03" w:rsidR="008A3CD7" w:rsidRPr="008A3CD7" w:rsidRDefault="008A3CD7" w:rsidP="008A3CD7">
      <w:pPr>
        <w:tabs>
          <w:tab w:val="left" w:pos="930"/>
        </w:tabs>
      </w:pPr>
      <w:r>
        <w:tab/>
      </w:r>
    </w:p>
    <w:p w14:paraId="2EDCF8D7" w14:textId="3FAB2A4A" w:rsidR="007F46D6" w:rsidRPr="007F46D6" w:rsidRDefault="007F46D6" w:rsidP="008A3CD7">
      <w:pPr>
        <w:ind w:firstLine="720"/>
      </w:pPr>
    </w:p>
    <w:p w14:paraId="1DEA05EA" w14:textId="5B4C55AE" w:rsidR="007F46D6" w:rsidRPr="007F46D6" w:rsidRDefault="007F46D6" w:rsidP="007F46D6"/>
    <w:p w14:paraId="0FDE0946" w14:textId="03114FE8" w:rsidR="007F46D6" w:rsidRPr="007F46D6" w:rsidRDefault="007F46D6" w:rsidP="007F46D6"/>
    <w:p w14:paraId="7E4E4496" w14:textId="1BAA2482" w:rsidR="007F46D6" w:rsidRPr="007F46D6" w:rsidRDefault="007F46D6" w:rsidP="007F46D6"/>
    <w:p w14:paraId="694745FF" w14:textId="6E553F5F" w:rsidR="007F46D6" w:rsidRPr="007F46D6" w:rsidRDefault="007F46D6" w:rsidP="007F46D6"/>
    <w:p w14:paraId="576D0364" w14:textId="490A4DBC" w:rsidR="007F46D6" w:rsidRPr="007F46D6" w:rsidRDefault="007F46D6" w:rsidP="007F46D6"/>
    <w:p w14:paraId="738013C1" w14:textId="58CC4111" w:rsidR="007F46D6" w:rsidRPr="007F46D6" w:rsidRDefault="007F46D6" w:rsidP="007F46D6"/>
    <w:p w14:paraId="1C5C22E6" w14:textId="26B0BA48" w:rsidR="007F46D6" w:rsidRPr="007F46D6" w:rsidRDefault="007F46D6" w:rsidP="007F46D6"/>
    <w:p w14:paraId="275BC388" w14:textId="762DF450" w:rsidR="007F46D6" w:rsidRPr="007F46D6" w:rsidRDefault="007F46D6" w:rsidP="007F46D6"/>
    <w:p w14:paraId="0492533B" w14:textId="24823220" w:rsidR="007F46D6" w:rsidRPr="007F46D6" w:rsidRDefault="008A3CD7" w:rsidP="007F46D6">
      <w:r>
        <w:rPr>
          <w:noProof/>
        </w:rPr>
        <w:drawing>
          <wp:anchor distT="0" distB="0" distL="114300" distR="114300" simplePos="0" relativeHeight="251745280" behindDoc="0" locked="0" layoutInCell="1" allowOverlap="1" wp14:anchorId="79656DC8" wp14:editId="1A35EEDA">
            <wp:simplePos x="0" y="0"/>
            <wp:positionH relativeFrom="margin">
              <wp:align>right</wp:align>
            </wp:positionH>
            <wp:positionV relativeFrom="paragraph">
              <wp:posOffset>9525</wp:posOffset>
            </wp:positionV>
            <wp:extent cx="5943600" cy="3390900"/>
            <wp:effectExtent l="0" t="0" r="0" b="0"/>
            <wp:wrapNone/>
            <wp:docPr id="403" name="Picture 40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14:sizeRelV relativeFrom="margin">
              <wp14:pctHeight>0</wp14:pctHeight>
            </wp14:sizeRelV>
          </wp:anchor>
        </w:drawing>
      </w:r>
    </w:p>
    <w:p w14:paraId="30472234" w14:textId="33F801E1" w:rsidR="007F46D6" w:rsidRPr="007F46D6" w:rsidRDefault="007F46D6" w:rsidP="007F46D6"/>
    <w:p w14:paraId="4C6CD82C" w14:textId="12715BDE" w:rsidR="007F46D6" w:rsidRPr="007F46D6" w:rsidRDefault="007F46D6" w:rsidP="007F46D6"/>
    <w:p w14:paraId="5BAD75C4" w14:textId="7952AAA7" w:rsidR="007F46D6" w:rsidRPr="007F46D6" w:rsidRDefault="007F46D6" w:rsidP="007F46D6"/>
    <w:p w14:paraId="17E51633" w14:textId="4C145E4D" w:rsidR="007F46D6" w:rsidRPr="007F46D6" w:rsidRDefault="007F46D6" w:rsidP="007F46D6"/>
    <w:p w14:paraId="45F62684" w14:textId="0F30738B" w:rsidR="007F46D6" w:rsidRPr="007F46D6" w:rsidRDefault="007F46D6" w:rsidP="007F46D6"/>
    <w:p w14:paraId="50CD49F3" w14:textId="6E9AE0CB" w:rsidR="007F46D6" w:rsidRPr="007F46D6" w:rsidRDefault="007F46D6" w:rsidP="007F46D6"/>
    <w:p w14:paraId="46AEACB4" w14:textId="36245107" w:rsidR="007F46D6" w:rsidRPr="007F46D6" w:rsidRDefault="007F46D6" w:rsidP="007F46D6"/>
    <w:p w14:paraId="2A455901" w14:textId="41743E93" w:rsidR="007F46D6" w:rsidRPr="007F46D6" w:rsidRDefault="007F46D6" w:rsidP="007F46D6"/>
    <w:p w14:paraId="2391649F" w14:textId="1BCDEBB9" w:rsidR="007F46D6" w:rsidRPr="007F46D6" w:rsidRDefault="007F46D6" w:rsidP="007F46D6"/>
    <w:p w14:paraId="45D8E861" w14:textId="2D57B8B7" w:rsidR="007F46D6" w:rsidRPr="007F46D6" w:rsidRDefault="007F46D6" w:rsidP="007F46D6"/>
    <w:p w14:paraId="19561867" w14:textId="16F2EBAE" w:rsidR="007F46D6" w:rsidRPr="007F46D6" w:rsidRDefault="007F46D6" w:rsidP="007F46D6"/>
    <w:p w14:paraId="004837E6" w14:textId="243FAD73" w:rsidR="007F46D6" w:rsidRPr="007F46D6" w:rsidRDefault="008A3CD7" w:rsidP="007F46D6">
      <w:r>
        <w:rPr>
          <w:noProof/>
        </w:rPr>
        <mc:AlternateContent>
          <mc:Choice Requires="wpg">
            <w:drawing>
              <wp:anchor distT="0" distB="0" distL="114300" distR="114300" simplePos="0" relativeHeight="251743232" behindDoc="0" locked="0" layoutInCell="1" allowOverlap="1" wp14:anchorId="63FF4001" wp14:editId="684061E6">
                <wp:simplePos x="0" y="0"/>
                <wp:positionH relativeFrom="margin">
                  <wp:align>right</wp:align>
                </wp:positionH>
                <wp:positionV relativeFrom="paragraph">
                  <wp:posOffset>893244</wp:posOffset>
                </wp:positionV>
                <wp:extent cx="5935345" cy="84455"/>
                <wp:effectExtent l="0" t="0" r="8255" b="0"/>
                <wp:wrapNone/>
                <wp:docPr id="394" name="Group 394"/>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395" name="Group 395"/>
                        <wpg:cNvGrpSpPr/>
                        <wpg:grpSpPr>
                          <a:xfrm>
                            <a:off x="3182257" y="3628"/>
                            <a:ext cx="2753495" cy="205112"/>
                            <a:chOff x="3182257" y="3628"/>
                            <a:chExt cx="2753495" cy="205112"/>
                          </a:xfrm>
                        </wpg:grpSpPr>
                        <wps:wsp>
                          <wps:cNvPr id="396" name="Rectangle 396"/>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98" name="Group 398"/>
                        <wpg:cNvGrpSpPr/>
                        <wpg:grpSpPr>
                          <a:xfrm rot="10800000">
                            <a:off x="0" y="0"/>
                            <a:ext cx="2753495" cy="205112"/>
                            <a:chOff x="0" y="0"/>
                            <a:chExt cx="2753495" cy="205112"/>
                          </a:xfrm>
                        </wpg:grpSpPr>
                        <wps:wsp>
                          <wps:cNvPr id="399" name="Rectangle 399"/>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14A64B0" id="Group 394" o:spid="_x0000_s1026" style="position:absolute;margin-left:416.15pt;margin-top:70.35pt;width:467.35pt;height:6.65pt;z-index:251743232;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">
                <v:group id="Group 395"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396"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" fillcolor="#d83b01" stroked="f" strokeweight="1pt"/>
                  <v:rect id="Rectangle 397"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" fillcolor="#2f2f2f" stroked="f" strokeweight="1pt"/>
                </v:group>
                <v:group id="Group 398"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">
                  <v:rect id="Rectangle 399"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" fillcolor="#d83b01" stroked="f" strokeweight="1pt"/>
                  <v:rect id="Rectangle 400"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" fillcolor="#2f2f2f" stroked="f" strokeweight="1pt"/>
                </v:group>
                <w10:wrap anchorx="margin"/>
              </v:group>
            </w:pict>
          </mc:Fallback>
        </mc:AlternateContent>
      </w:r>
    </w:p>
    <w:p w14:paraId="0D73977F" w14:textId="391A3D47" w:rsidR="007F46D6" w:rsidRPr="007F46D6" w:rsidRDefault="007F46D6" w:rsidP="007F46D6"/>
    <w:p w14:paraId="3D393939" w14:textId="32F1F637" w:rsidR="007F46D6" w:rsidRDefault="008A3CD7" w:rsidP="007F46D6">
      <w:pPr>
        <w:tabs>
          <w:tab w:val="left" w:pos="2520"/>
        </w:tabs>
      </w:pPr>
      <w:r>
        <w:rPr>
          <w:noProof/>
        </w:rPr>
        <w:drawing>
          <wp:anchor distT="0" distB="0" distL="114300" distR="114300" simplePos="0" relativeHeight="251746304" behindDoc="0" locked="0" layoutInCell="1" allowOverlap="1" wp14:anchorId="2415F4F6" wp14:editId="287F33C6">
            <wp:simplePos x="0" y="0"/>
            <wp:positionH relativeFrom="margin">
              <wp:align>right</wp:align>
            </wp:positionH>
            <wp:positionV relativeFrom="paragraph">
              <wp:posOffset>285750</wp:posOffset>
            </wp:positionV>
            <wp:extent cx="5943600" cy="4185920"/>
            <wp:effectExtent l="0" t="0" r="0" b="5080"/>
            <wp:wrapNone/>
            <wp:docPr id="402" name="Picture 4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anchor>
        </w:drawing>
      </w:r>
      <w:r w:rsidR="007F46D6">
        <w:tab/>
      </w:r>
    </w:p>
    <w:p w14:paraId="077F7A2B" w14:textId="407E8376" w:rsidR="008A3CD7" w:rsidRPr="008A3CD7" w:rsidRDefault="008A3CD7" w:rsidP="008A3CD7"/>
    <w:p w14:paraId="5086166A" w14:textId="4316C476" w:rsidR="008A3CD7" w:rsidRPr="008A3CD7" w:rsidRDefault="008A3CD7" w:rsidP="008A3CD7"/>
    <w:p w14:paraId="5B7BC88B" w14:textId="36C968FE" w:rsidR="008A3CD7" w:rsidRPr="008A3CD7" w:rsidRDefault="008A3CD7" w:rsidP="008A3CD7"/>
    <w:p w14:paraId="67CDB2B6" w14:textId="594DD32C" w:rsidR="008A3CD7" w:rsidRPr="008A3CD7" w:rsidRDefault="008A3CD7" w:rsidP="008A3CD7"/>
    <w:p w14:paraId="19AB1DC5" w14:textId="54A1DFCA" w:rsidR="008A3CD7" w:rsidRPr="008A3CD7" w:rsidRDefault="008A3CD7" w:rsidP="008A3CD7"/>
    <w:p w14:paraId="61131E53" w14:textId="357F3D1B" w:rsidR="008A3CD7" w:rsidRPr="008A3CD7" w:rsidRDefault="008A3CD7" w:rsidP="008A3CD7"/>
    <w:p w14:paraId="6D57FE50" w14:textId="63C4242B" w:rsidR="008A3CD7" w:rsidRPr="008A3CD7" w:rsidRDefault="008A3CD7" w:rsidP="008A3CD7"/>
    <w:p w14:paraId="76AC6F0B" w14:textId="502CE8A3" w:rsidR="008A3CD7" w:rsidRPr="008A3CD7" w:rsidRDefault="008A3CD7" w:rsidP="008A3CD7"/>
    <w:p w14:paraId="65E5A7EE" w14:textId="366832D3" w:rsidR="008A3CD7" w:rsidRPr="008A3CD7" w:rsidRDefault="008A3CD7" w:rsidP="008A3CD7"/>
    <w:p w14:paraId="56728891" w14:textId="02EDFA32" w:rsidR="008A3CD7" w:rsidRPr="008A3CD7" w:rsidRDefault="008A3CD7" w:rsidP="008A3CD7"/>
    <w:p w14:paraId="7EA409A1" w14:textId="761271E7" w:rsidR="008A3CD7" w:rsidRPr="008A3CD7" w:rsidRDefault="008A3CD7" w:rsidP="008A3CD7"/>
    <w:p w14:paraId="3CA8AAF9" w14:textId="2DB3D645" w:rsidR="008A3CD7" w:rsidRPr="008A3CD7" w:rsidRDefault="008A3CD7" w:rsidP="008A3CD7"/>
    <w:p w14:paraId="672FD74D" w14:textId="316394B1" w:rsidR="008A3CD7" w:rsidRPr="008A3CD7" w:rsidRDefault="008A3CD7" w:rsidP="008A3CD7"/>
    <w:p w14:paraId="544C1D78" w14:textId="07137644" w:rsidR="008A3CD7" w:rsidRPr="008A3CD7" w:rsidRDefault="008A3CD7" w:rsidP="008A3CD7"/>
    <w:p w14:paraId="10ACB0E0" w14:textId="4C0A2E42" w:rsidR="008A3CD7" w:rsidRPr="008A3CD7" w:rsidRDefault="008A3CD7" w:rsidP="008A3CD7"/>
    <w:p w14:paraId="3D9D6C40" w14:textId="5B4E97A8" w:rsidR="008A3CD7" w:rsidRDefault="008A3CD7" w:rsidP="008A3CD7"/>
    <w:p w14:paraId="711D0203" w14:textId="00E32235" w:rsidR="008A3CD7" w:rsidRDefault="008A3CD7" w:rsidP="008A3CD7"/>
    <w:p w14:paraId="24A3FB23" w14:textId="41E623D1" w:rsidR="008A3CD7" w:rsidRDefault="008A3CD7" w:rsidP="008A3CD7"/>
    <w:p w14:paraId="34F8CD73" w14:textId="47EE7FB5" w:rsidR="008A3CD7" w:rsidRDefault="008A3CD7" w:rsidP="008A3CD7"/>
    <w:p w14:paraId="23A60ECF" w14:textId="6ACA4634" w:rsidR="008A3CD7" w:rsidRDefault="008A3CD7" w:rsidP="008A3CD7">
      <w:pPr>
        <w:ind w:firstLine="720"/>
      </w:pPr>
    </w:p>
    <w:p w14:paraId="01291C57" w14:textId="2130E543" w:rsidR="008A3CD7" w:rsidRDefault="008A3CD7" w:rsidP="008A3CD7"/>
    <w:p w14:paraId="6BD802E5" w14:textId="58F40270" w:rsidR="008A3CD7" w:rsidRDefault="008A3CD7" w:rsidP="008A3CD7"/>
    <w:p w14:paraId="240E72DB" w14:textId="5959122D" w:rsidR="008A3CD7" w:rsidRDefault="008A3CD7" w:rsidP="008A3CD7"/>
    <w:p w14:paraId="491B214A" w14:textId="595C3818" w:rsidR="008A3CD7" w:rsidRDefault="008A3CD7" w:rsidP="008A3CD7"/>
    <w:p w14:paraId="0AE2DDE0" w14:textId="3C66A41B" w:rsidR="008A3CD7" w:rsidRDefault="008A3CD7" w:rsidP="008A3CD7"/>
    <w:p w14:paraId="33E6A42F" w14:textId="170ECA6F" w:rsidR="008A3CD7" w:rsidRDefault="008A3CD7" w:rsidP="008A3CD7">
      <w:r>
        <w:rPr>
          <w:noProof/>
        </w:rPr>
        <mc:AlternateContent>
          <mc:Choice Requires="wpg">
            <w:drawing>
              <wp:anchor distT="0" distB="0" distL="114300" distR="114300" simplePos="0" relativeHeight="251748352" behindDoc="0" locked="0" layoutInCell="1" allowOverlap="1" wp14:anchorId="37C33FB1" wp14:editId="2D78CAE8">
                <wp:simplePos x="0" y="0"/>
                <wp:positionH relativeFrom="margin">
                  <wp:align>right</wp:align>
                </wp:positionH>
                <wp:positionV relativeFrom="paragraph">
                  <wp:posOffset>1042035</wp:posOffset>
                </wp:positionV>
                <wp:extent cx="5935345" cy="84455"/>
                <wp:effectExtent l="0" t="0" r="8255" b="0"/>
                <wp:wrapNone/>
                <wp:docPr id="404" name="Group 404"/>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405" name="Group 405"/>
                        <wpg:cNvGrpSpPr/>
                        <wpg:grpSpPr>
                          <a:xfrm>
                            <a:off x="3182257" y="3628"/>
                            <a:ext cx="2753495" cy="205112"/>
                            <a:chOff x="3182257" y="3628"/>
                            <a:chExt cx="2753495" cy="205112"/>
                          </a:xfrm>
                        </wpg:grpSpPr>
                        <wps:wsp>
                          <wps:cNvPr id="406" name="Rectangle 406"/>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08" name="Group 408"/>
                        <wpg:cNvGrpSpPr/>
                        <wpg:grpSpPr>
                          <a:xfrm rot="10800000">
                            <a:off x="0" y="0"/>
                            <a:ext cx="2753495" cy="205112"/>
                            <a:chOff x="0" y="0"/>
                            <a:chExt cx="2753495" cy="205112"/>
                          </a:xfrm>
                        </wpg:grpSpPr>
                        <wps:wsp>
                          <wps:cNvPr id="409" name="Rectangle 409"/>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14CDC3A" id="Group 404" o:spid="_x0000_s1026" style="position:absolute;margin-left:416.15pt;margin-top:82.05pt;width:467.35pt;height:6.65pt;z-index:251748352;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">
                <v:group id="Group 405"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rect id="Rectangle 406"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" fillcolor="#d83b01" stroked="f" strokeweight="1pt"/>
                  <v:rect id="Rectangle 407"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" fillcolor="#2f2f2f" stroked="f" strokeweight="1pt"/>
                </v:group>
                <v:group id="Group 408"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">
                  <v:rect id="Rectangle 409"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" fillcolor="#d83b01" stroked="f" strokeweight="1pt"/>
                  <v:rect id="Rectangle 410"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" fillcolor="#2f2f2f" stroked="f" strokeweight="1pt"/>
                </v:group>
                <w10:wrap anchorx="margin"/>
              </v:group>
            </w:pict>
          </mc:Fallback>
        </mc:AlternateContent>
      </w:r>
    </w:p>
    <w:p w14:paraId="2F5FD2B6" w14:textId="047FCB5A" w:rsidR="008A3CD7" w:rsidRPr="008A3CD7" w:rsidRDefault="008A3CD7" w:rsidP="008A3CD7">
      <w:pPr>
        <w:pStyle w:val="ListParagraph"/>
      </w:pPr>
    </w:p>
    <w:p w14:paraId="1E91630E" w14:textId="1C86201A" w:rsidR="008A3CD7" w:rsidRPr="00175FA4" w:rsidRDefault="008A3CD7" w:rsidP="00CE5276">
      <w:pPr>
        <w:pStyle w:val="ListParagraph"/>
        <w:numPr>
          <w:ilvl w:val="0"/>
          <w:numId w:val="6"/>
        </w:numPr>
        <w:rPr>
          <w:rFonts w:ascii="Bahnschrift SemiBold Condensed" w:hAnsi="Bahnschrift SemiBold Condensed"/>
          <w:color w:val="D83B01"/>
          <w:sz w:val="40"/>
          <w:szCs w:val="40"/>
        </w:rPr>
      </w:pPr>
      <w:r>
        <w:rPr>
          <w:rFonts w:ascii="Bahnschrift SemiBold Condensed" w:hAnsi="Bahnschrift SemiBold Condensed"/>
          <w:color w:val="D83B01"/>
          <w:sz w:val="40"/>
          <w:szCs w:val="40"/>
        </w:rPr>
        <w:lastRenderedPageBreak/>
        <w:t>Database</w:t>
      </w:r>
    </w:p>
    <w:p w14:paraId="6EACDCD6" w14:textId="3DABD3C0" w:rsidR="008A3CD7" w:rsidRDefault="008A3CD7" w:rsidP="008A3CD7">
      <w:r>
        <w:t xml:space="preserve">                         </w:t>
      </w:r>
    </w:p>
    <w:p w14:paraId="03E7483E" w14:textId="20A4350D" w:rsidR="008A3CD7" w:rsidRDefault="008A3CD7" w:rsidP="008A3CD7">
      <w:pPr>
        <w:rPr>
          <w:rFonts w:ascii="Agency FB" w:hAnsi="Agency FB"/>
          <w:color w:val="2F2F2F"/>
          <w:sz w:val="32"/>
          <w:szCs w:val="32"/>
        </w:rPr>
      </w:pPr>
      <w:r>
        <w:t xml:space="preserve">                                  </w:t>
      </w:r>
      <w:r>
        <w:rPr>
          <w:rFonts w:ascii="Agency FB" w:hAnsi="Agency FB"/>
          <w:color w:val="2F2F2F"/>
          <w:sz w:val="32"/>
          <w:szCs w:val="32"/>
        </w:rPr>
        <w:t xml:space="preserve">I created database using SQLite. It is the bast stable database for the Qt creator. It was easy to use and very stable. </w:t>
      </w:r>
    </w:p>
    <w:p w14:paraId="5693EFAA" w14:textId="045E3297" w:rsidR="008A3CD7" w:rsidRPr="008A3CD7" w:rsidRDefault="008A3CD7" w:rsidP="008A3CD7"/>
    <w:p w14:paraId="2CC77890" w14:textId="7B68FE81" w:rsidR="008A3CD7" w:rsidRDefault="008A3CD7" w:rsidP="008A3CD7">
      <w:pPr>
        <w:rPr>
          <w:rFonts w:ascii="Agency FB" w:hAnsi="Agency FB"/>
          <w:color w:val="2F2F2F"/>
          <w:sz w:val="32"/>
          <w:szCs w:val="32"/>
        </w:rPr>
      </w:pPr>
    </w:p>
    <w:p w14:paraId="05F8A509" w14:textId="260D4A7D" w:rsidR="008A3CD7" w:rsidRDefault="008A3CD7" w:rsidP="008A3CD7">
      <w:pPr>
        <w:tabs>
          <w:tab w:val="left" w:pos="2325"/>
        </w:tabs>
      </w:pPr>
      <w:r>
        <w:rPr>
          <w:noProof/>
        </w:rPr>
        <w:drawing>
          <wp:anchor distT="0" distB="0" distL="114300" distR="114300" simplePos="0" relativeHeight="251749376" behindDoc="0" locked="0" layoutInCell="1" allowOverlap="1" wp14:anchorId="7ADEA2A6" wp14:editId="412FA605">
            <wp:simplePos x="0" y="0"/>
            <wp:positionH relativeFrom="margin">
              <wp:align>right</wp:align>
            </wp:positionH>
            <wp:positionV relativeFrom="paragraph">
              <wp:posOffset>102235</wp:posOffset>
            </wp:positionV>
            <wp:extent cx="5943600" cy="4061460"/>
            <wp:effectExtent l="0" t="0" r="0" b="0"/>
            <wp:wrapNone/>
            <wp:docPr id="411" name="Picture 4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anchor>
        </w:drawing>
      </w:r>
      <w:r>
        <w:tab/>
      </w:r>
    </w:p>
    <w:p w14:paraId="66EF6C15" w14:textId="0A125732" w:rsidR="00E53E02" w:rsidRPr="00E53E02" w:rsidRDefault="00E53E02" w:rsidP="00E53E02"/>
    <w:p w14:paraId="7CA7CC69" w14:textId="4C59E1A3" w:rsidR="00E53E02" w:rsidRPr="00E53E02" w:rsidRDefault="00E53E02" w:rsidP="00E53E02"/>
    <w:p w14:paraId="2F32100B" w14:textId="2E9E4A11" w:rsidR="00E53E02" w:rsidRPr="00E53E02" w:rsidRDefault="00E53E02" w:rsidP="00E53E02"/>
    <w:p w14:paraId="098C4060" w14:textId="648E6050" w:rsidR="00E53E02" w:rsidRPr="00E53E02" w:rsidRDefault="00E53E02" w:rsidP="00E53E02"/>
    <w:p w14:paraId="4511DB2B" w14:textId="5911CEFF" w:rsidR="00E53E02" w:rsidRPr="00E53E02" w:rsidRDefault="00E53E02" w:rsidP="00E53E02"/>
    <w:p w14:paraId="1B3EE654" w14:textId="5716E840" w:rsidR="00E53E02" w:rsidRPr="00E53E02" w:rsidRDefault="00E53E02" w:rsidP="00E53E02"/>
    <w:p w14:paraId="24D8C0E2" w14:textId="2A6C6B94" w:rsidR="00E53E02" w:rsidRPr="00E53E02" w:rsidRDefault="00E53E02" w:rsidP="00E53E02"/>
    <w:p w14:paraId="1C67DF90" w14:textId="57F86623" w:rsidR="00E53E02" w:rsidRPr="00E53E02" w:rsidRDefault="00E53E02" w:rsidP="00E53E02"/>
    <w:p w14:paraId="6F7329D9" w14:textId="30196192" w:rsidR="00E53E02" w:rsidRPr="00E53E02" w:rsidRDefault="00E53E02" w:rsidP="00E53E02"/>
    <w:p w14:paraId="58C0DBB4" w14:textId="79B97509" w:rsidR="00E53E02" w:rsidRPr="00E53E02" w:rsidRDefault="00E53E02" w:rsidP="00E53E02"/>
    <w:p w14:paraId="5ACBC2A5" w14:textId="55F70ED4" w:rsidR="00E53E02" w:rsidRPr="00E53E02" w:rsidRDefault="00E53E02" w:rsidP="00E53E02"/>
    <w:p w14:paraId="0200C186" w14:textId="720CD15F" w:rsidR="00E53E02" w:rsidRPr="00E53E02" w:rsidRDefault="00E53E02" w:rsidP="00E53E02"/>
    <w:p w14:paraId="70C92358" w14:textId="6F5DE538" w:rsidR="00E53E02" w:rsidRPr="00E53E02" w:rsidRDefault="00E53E02" w:rsidP="00E53E02"/>
    <w:p w14:paraId="002F9819" w14:textId="3CEAA936" w:rsidR="00E53E02" w:rsidRPr="00E53E02" w:rsidRDefault="00E53E02" w:rsidP="00E53E02"/>
    <w:p w14:paraId="116A43F4" w14:textId="34BDA682" w:rsidR="00E53E02" w:rsidRPr="00E53E02" w:rsidRDefault="00E53E02" w:rsidP="00E53E02"/>
    <w:p w14:paraId="6AA98BE9" w14:textId="05695CD0" w:rsidR="00E53E02" w:rsidRPr="00E53E02" w:rsidRDefault="00E53E02" w:rsidP="00E53E02"/>
    <w:p w14:paraId="361A5202" w14:textId="2AC8E447" w:rsidR="00E53E02" w:rsidRPr="00E53E02" w:rsidRDefault="00E53E02" w:rsidP="00E53E02"/>
    <w:p w14:paraId="77EA518E" w14:textId="7347A5A6" w:rsidR="00E53E02" w:rsidRDefault="00E53E02" w:rsidP="00E53E02"/>
    <w:p w14:paraId="1EAAD541" w14:textId="6A619459" w:rsidR="00E53E02" w:rsidRDefault="00E53E02" w:rsidP="00E53E02">
      <w:pPr>
        <w:tabs>
          <w:tab w:val="left" w:pos="1185"/>
        </w:tabs>
      </w:pPr>
      <w:r>
        <w:tab/>
      </w:r>
    </w:p>
    <w:p w14:paraId="3C84F72B" w14:textId="7F0B20DF" w:rsidR="00E53E02" w:rsidRDefault="00E53E02" w:rsidP="00E53E02">
      <w:pPr>
        <w:tabs>
          <w:tab w:val="left" w:pos="1185"/>
        </w:tabs>
      </w:pPr>
    </w:p>
    <w:p w14:paraId="46514B0C" w14:textId="68F9030B" w:rsidR="00E53E02" w:rsidRDefault="00E53E02" w:rsidP="00E53E02">
      <w:pPr>
        <w:tabs>
          <w:tab w:val="left" w:pos="1185"/>
        </w:tabs>
      </w:pPr>
      <w:r>
        <w:rPr>
          <w:noProof/>
        </w:rPr>
        <mc:AlternateContent>
          <mc:Choice Requires="wpg">
            <w:drawing>
              <wp:anchor distT="0" distB="0" distL="114300" distR="114300" simplePos="0" relativeHeight="251754496" behindDoc="0" locked="0" layoutInCell="1" allowOverlap="1" wp14:anchorId="57F01BF3" wp14:editId="317A2E12">
                <wp:simplePos x="0" y="0"/>
                <wp:positionH relativeFrom="margin">
                  <wp:align>right</wp:align>
                </wp:positionH>
                <wp:positionV relativeFrom="paragraph">
                  <wp:posOffset>795431</wp:posOffset>
                </wp:positionV>
                <wp:extent cx="5935345" cy="84455"/>
                <wp:effectExtent l="0" t="0" r="8255" b="0"/>
                <wp:wrapNone/>
                <wp:docPr id="420" name="Group 420"/>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421" name="Group 421"/>
                        <wpg:cNvGrpSpPr/>
                        <wpg:grpSpPr>
                          <a:xfrm>
                            <a:off x="3182257" y="3628"/>
                            <a:ext cx="2753495" cy="205112"/>
                            <a:chOff x="3182257" y="3628"/>
                            <a:chExt cx="2753495" cy="205112"/>
                          </a:xfrm>
                        </wpg:grpSpPr>
                        <wps:wsp>
                          <wps:cNvPr id="422" name="Rectangle 422"/>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3" name="Rectangle 423"/>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24" name="Group 424"/>
                        <wpg:cNvGrpSpPr/>
                        <wpg:grpSpPr>
                          <a:xfrm rot="10800000">
                            <a:off x="0" y="0"/>
                            <a:ext cx="2753495" cy="205112"/>
                            <a:chOff x="0" y="0"/>
                            <a:chExt cx="2753495" cy="205112"/>
                          </a:xfrm>
                        </wpg:grpSpPr>
                        <wps:wsp>
                          <wps:cNvPr id="425" name="Rectangle 425"/>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6" name="Rectangle 426"/>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039A97A" id="Group 420" o:spid="_x0000_s1026" style="position:absolute;margin-left:416.15pt;margin-top:62.65pt;width:467.35pt;height:6.65pt;z-index:251754496;mso-position-horizontal:righ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">
                <v:group id="Group 421"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rect id="Rectangle 422"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" fillcolor="#d83b01" stroked="f" strokeweight="1pt"/>
                  <v:rect id="Rectangle 423"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" fillcolor="#2f2f2f" stroked="f" strokeweight="1pt"/>
                </v:group>
                <v:group id="Group 424"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">
                  <v:rect id="Rectangle 425"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" fillcolor="#d83b01" stroked="f" strokeweight="1pt"/>
                  <v:rect id="Rectangle 426"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" fillcolor="#2f2f2f" stroked="f" strokeweight="1pt"/>
                </v:group>
                <w10:wrap anchorx="margin"/>
              </v:group>
            </w:pict>
          </mc:Fallback>
        </mc:AlternateContent>
      </w:r>
    </w:p>
    <w:p w14:paraId="1F860B12" w14:textId="5DBC4D4B" w:rsidR="00E53E02" w:rsidRPr="00E53E02" w:rsidRDefault="00E53E02" w:rsidP="00CE5276">
      <w:pPr>
        <w:pStyle w:val="ListParagraph"/>
        <w:numPr>
          <w:ilvl w:val="0"/>
          <w:numId w:val="8"/>
        </w:numPr>
        <w:rPr>
          <w:rFonts w:ascii="Bahnschrift SemiBold Condensed" w:hAnsi="Bahnschrift SemiBold Condensed"/>
          <w:color w:val="D83B01"/>
          <w:sz w:val="48"/>
          <w:szCs w:val="48"/>
          <w:u w:val="double"/>
        </w:rPr>
      </w:pPr>
      <w:r>
        <w:rPr>
          <w:noProof/>
        </w:rPr>
        <w:lastRenderedPageBreak/>
        <w:drawing>
          <wp:anchor distT="0" distB="0" distL="114300" distR="114300" simplePos="0" relativeHeight="251752448" behindDoc="0" locked="0" layoutInCell="1" allowOverlap="1" wp14:anchorId="7D89D3A8" wp14:editId="0C046CBE">
            <wp:simplePos x="0" y="0"/>
            <wp:positionH relativeFrom="margin">
              <wp:align>right</wp:align>
            </wp:positionH>
            <wp:positionV relativeFrom="paragraph">
              <wp:posOffset>473336</wp:posOffset>
            </wp:positionV>
            <wp:extent cx="5948206" cy="7884795"/>
            <wp:effectExtent l="0" t="0" r="0" b="1905"/>
            <wp:wrapNone/>
            <wp:docPr id="419" name="Picture 4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descr="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8206" cy="7884795"/>
                    </a:xfrm>
                    <a:prstGeom prst="rect">
                      <a:avLst/>
                    </a:prstGeom>
                  </pic:spPr>
                </pic:pic>
              </a:graphicData>
            </a:graphic>
            <wp14:sizeRelH relativeFrom="margin">
              <wp14:pctWidth>0</wp14:pctWidth>
            </wp14:sizeRelH>
            <wp14:sizeRelV relativeFrom="margin">
              <wp14:pctHeight>0</wp14:pctHeight>
            </wp14:sizeRelV>
          </wp:anchor>
        </w:drawing>
      </w:r>
      <w:r w:rsidRPr="00E53E02">
        <w:rPr>
          <w:rFonts w:ascii="Bahnschrift SemiBold Condensed" w:hAnsi="Bahnschrift SemiBold Condensed"/>
          <w:color w:val="D83B01"/>
          <w:sz w:val="48"/>
          <w:szCs w:val="48"/>
          <w:u w:val="double"/>
        </w:rPr>
        <w:t>TimeLine</w:t>
      </w:r>
    </w:p>
    <w:p w14:paraId="4BBF0161" w14:textId="45B7D475" w:rsidR="00E53E02" w:rsidRDefault="00E53E02" w:rsidP="00E53E02">
      <w:pPr>
        <w:tabs>
          <w:tab w:val="left" w:pos="1185"/>
        </w:tabs>
      </w:pPr>
    </w:p>
    <w:p w14:paraId="414CA6B9" w14:textId="0B139FD9" w:rsidR="00E53E02" w:rsidRDefault="00E53E02" w:rsidP="00E53E02">
      <w:pPr>
        <w:tabs>
          <w:tab w:val="left" w:pos="1185"/>
        </w:tabs>
      </w:pPr>
      <w:r>
        <w:rPr>
          <w:noProof/>
        </w:rPr>
        <mc:AlternateContent>
          <mc:Choice Requires="wpg">
            <w:drawing>
              <wp:anchor distT="0" distB="0" distL="114300" distR="114300" simplePos="0" relativeHeight="251756544" behindDoc="0" locked="0" layoutInCell="1" allowOverlap="1" wp14:anchorId="3A95E049" wp14:editId="400B5374">
                <wp:simplePos x="0" y="0"/>
                <wp:positionH relativeFrom="margin">
                  <wp:align>left</wp:align>
                </wp:positionH>
                <wp:positionV relativeFrom="paragraph">
                  <wp:posOffset>7970781</wp:posOffset>
                </wp:positionV>
                <wp:extent cx="5935345" cy="84455"/>
                <wp:effectExtent l="0" t="0" r="8255" b="0"/>
                <wp:wrapNone/>
                <wp:docPr id="427" name="Group 427"/>
                <wp:cNvGraphicFramePr/>
                <a:graphic xmlns:a="http://schemas.openxmlformats.org/drawingml/2006/main">
                  <a:graphicData uri="http://schemas.microsoft.com/office/word/2010/wordprocessingGroup">
                    <wpg:wgp>
                      <wpg:cNvGrpSpPr/>
                      <wpg:grpSpPr>
                        <a:xfrm>
                          <a:off x="0" y="0"/>
                          <a:ext cx="5935345" cy="84455"/>
                          <a:chOff x="0" y="0"/>
                          <a:chExt cx="5935752" cy="208740"/>
                        </a:xfrm>
                      </wpg:grpSpPr>
                      <wpg:grpSp>
                        <wpg:cNvPr id="428" name="Group 428"/>
                        <wpg:cNvGrpSpPr/>
                        <wpg:grpSpPr>
                          <a:xfrm>
                            <a:off x="3182257" y="3628"/>
                            <a:ext cx="2753495" cy="205112"/>
                            <a:chOff x="3182257" y="3628"/>
                            <a:chExt cx="2753495" cy="205112"/>
                          </a:xfrm>
                        </wpg:grpSpPr>
                        <wps:wsp>
                          <wps:cNvPr id="429" name="Rectangle 429"/>
                          <wps:cNvSpPr/>
                          <wps:spPr>
                            <a:xfrm>
                              <a:off x="3280769" y="3628"/>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3182257" y="3635"/>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1" name="Group 431"/>
                        <wpg:cNvGrpSpPr/>
                        <wpg:grpSpPr>
                          <a:xfrm rot="10800000">
                            <a:off x="0" y="0"/>
                            <a:ext cx="2753495" cy="205112"/>
                            <a:chOff x="0" y="0"/>
                            <a:chExt cx="2753495" cy="205112"/>
                          </a:xfrm>
                        </wpg:grpSpPr>
                        <wps:wsp>
                          <wps:cNvPr id="432" name="Rectangle 432"/>
                          <wps:cNvSpPr/>
                          <wps:spPr>
                            <a:xfrm>
                              <a:off x="98512" y="0"/>
                              <a:ext cx="2654983" cy="205105"/>
                            </a:xfrm>
                            <a:prstGeom prst="rect">
                              <a:avLst/>
                            </a:prstGeom>
                            <a:solidFill>
                              <a:srgbClr val="D83B0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3" name="Rectangle 433"/>
                          <wps:cNvSpPr/>
                          <wps:spPr>
                            <a:xfrm>
                              <a:off x="0" y="7"/>
                              <a:ext cx="55390" cy="205105"/>
                            </a:xfrm>
                            <a:prstGeom prst="rect">
                              <a:avLst/>
                            </a:prstGeom>
                            <a:solidFill>
                              <a:srgbClr val="2F2F2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33240B1" id="Group 427" o:spid="_x0000_s1026" style="position:absolute;margin-left:0;margin-top:627.6pt;width:467.35pt;height:6.65pt;z-index:251756544;mso-position-horizontal:left;mso-position-horizontal-relative:margin;mso-height-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">
                <v:group id="Group 428" o:spid="_x0000_s1027" style="position:absolute;left:31822;top:36;width:27535;height:2051" coordorigin="31822,36"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rect id="Rectangle 429" o:spid="_x0000_s1028" style="position:absolute;left:32807;top:36;width:265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" fillcolor="#d83b01" stroked="f" strokeweight="1pt"/>
                  <v:rect id="Rectangle 430" o:spid="_x0000_s1029" style="position:absolute;left:31822;top:36;width:554;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" fillcolor="#2f2f2f" stroked="f" strokeweight="1pt"/>
                </v:group>
                <v:group id="Group 431" o:spid="_x0000_s1030" style="position:absolute;width:27534;height:2051;rotation:180" coordsize="27534,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">
                  <v:rect id="Rectangle 432" o:spid="_x0000_s1031" style="position:absolute;left:985;width:2654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" fillcolor="#d83b01" stroked="f" strokeweight="1pt"/>
                  <v:rect id="Rectangle 433" o:spid="_x0000_s1032" style="position:absolute;width:553;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" fillcolor="#2f2f2f" stroked="f" strokeweight="1pt"/>
                </v:group>
                <w10:wrap anchorx="margin"/>
              </v:group>
            </w:pict>
          </mc:Fallback>
        </mc:AlternateContent>
      </w:r>
    </w:p>
    <w:p w14:paraId="0AE81157" w14:textId="68CBF7C1" w:rsidR="00174451" w:rsidRPr="00174451" w:rsidRDefault="00174451" w:rsidP="00174451"/>
    <w:p w14:paraId="73EC99AD" w14:textId="56D077A2" w:rsidR="00174451" w:rsidRPr="00174451" w:rsidRDefault="00174451" w:rsidP="00174451"/>
    <w:p w14:paraId="168A7060" w14:textId="5805C347" w:rsidR="00174451" w:rsidRPr="00174451" w:rsidRDefault="00174451" w:rsidP="00174451"/>
    <w:p w14:paraId="702161AB" w14:textId="4BACC605" w:rsidR="00174451" w:rsidRPr="00174451" w:rsidRDefault="00174451" w:rsidP="00174451"/>
    <w:p w14:paraId="3E35930C" w14:textId="2856F60C" w:rsidR="00174451" w:rsidRPr="00174451" w:rsidRDefault="00174451" w:rsidP="00174451"/>
    <w:p w14:paraId="2B29F72A" w14:textId="03FBC0B5" w:rsidR="00174451" w:rsidRPr="00174451" w:rsidRDefault="00174451" w:rsidP="00174451"/>
    <w:p w14:paraId="6C1C86F0" w14:textId="1D71A551" w:rsidR="00174451" w:rsidRPr="00174451" w:rsidRDefault="00174451" w:rsidP="00174451"/>
    <w:p w14:paraId="2BDFDF48" w14:textId="4685923D" w:rsidR="00174451" w:rsidRPr="00174451" w:rsidRDefault="00174451" w:rsidP="00174451"/>
    <w:p w14:paraId="0D481A23" w14:textId="221F5A61" w:rsidR="00174451" w:rsidRPr="00174451" w:rsidRDefault="00174451" w:rsidP="00174451"/>
    <w:p w14:paraId="27DAEE6B" w14:textId="14F934AC" w:rsidR="00174451" w:rsidRPr="00174451" w:rsidRDefault="00174451" w:rsidP="00174451"/>
    <w:p w14:paraId="37666DFF" w14:textId="6F969C5C" w:rsidR="00174451" w:rsidRDefault="00174451" w:rsidP="00174451"/>
    <w:p w14:paraId="7FF9759F" w14:textId="20224CE0" w:rsidR="00174451" w:rsidRDefault="00174451" w:rsidP="00174451"/>
    <w:p w14:paraId="5EEBE771" w14:textId="1B1AD17D" w:rsidR="00174451" w:rsidRDefault="00174451" w:rsidP="00174451"/>
    <w:p w14:paraId="6EE3706A" w14:textId="265C81B4" w:rsidR="00174451" w:rsidRDefault="00174451" w:rsidP="00174451"/>
    <w:p w14:paraId="45E89F25" w14:textId="082E3698" w:rsidR="00174451" w:rsidRDefault="00174451" w:rsidP="00174451"/>
    <w:p w14:paraId="6FF12B20" w14:textId="12105686" w:rsidR="00174451" w:rsidRDefault="00174451" w:rsidP="00174451"/>
    <w:p w14:paraId="17D41BBD" w14:textId="3F38D8F5" w:rsidR="00174451" w:rsidRDefault="00174451" w:rsidP="00174451"/>
    <w:p w14:paraId="02E80ACC" w14:textId="1AF2D4C8" w:rsidR="00174451" w:rsidRDefault="00174451" w:rsidP="00174451"/>
    <w:p w14:paraId="70D9B7A0" w14:textId="6B666417" w:rsidR="00174451" w:rsidRDefault="00174451" w:rsidP="00174451"/>
    <w:p w14:paraId="521AC702" w14:textId="68516CEB" w:rsidR="00174451" w:rsidRDefault="00174451" w:rsidP="00174451"/>
    <w:p w14:paraId="16CC615E" w14:textId="39C01F80" w:rsidR="00174451" w:rsidRDefault="00174451" w:rsidP="00174451"/>
    <w:p w14:paraId="1A854EDD" w14:textId="072F3434" w:rsidR="00174451" w:rsidRDefault="00174451" w:rsidP="00174451"/>
    <w:p w14:paraId="38F2600B" w14:textId="455B65D4" w:rsidR="00174451" w:rsidRDefault="00174451" w:rsidP="00174451"/>
    <w:p w14:paraId="5E5E5C11" w14:textId="64FEE126" w:rsidR="00174451" w:rsidRDefault="00174451" w:rsidP="00174451"/>
    <w:p w14:paraId="21105B01" w14:textId="0B7FF3EF" w:rsidR="00174451" w:rsidRDefault="00174451" w:rsidP="00174451"/>
    <w:p w14:paraId="46BDBEA3" w14:textId="7847507F" w:rsidR="00174451" w:rsidRDefault="00174451" w:rsidP="00174451"/>
    <w:p w14:paraId="62E81DCF" w14:textId="7DCC69D5" w:rsidR="00174451" w:rsidRDefault="00174451" w:rsidP="00174451"/>
    <w:p w14:paraId="26051634" w14:textId="2C318C41" w:rsidR="00174451" w:rsidRDefault="00174451" w:rsidP="00174451"/>
    <w:p w14:paraId="03DE5868" w14:textId="03F24981" w:rsidR="00174451" w:rsidRDefault="00174451" w:rsidP="00174451"/>
    <w:p w14:paraId="00FA846D" w14:textId="25B703AB" w:rsidR="00174451" w:rsidRDefault="00174451" w:rsidP="00174451"/>
    <w:p w14:paraId="79148831" w14:textId="23B9B9AC" w:rsidR="00174451" w:rsidRDefault="00174451" w:rsidP="00174451"/>
    <w:p w14:paraId="2714D314" w14:textId="64F266B4" w:rsidR="00174451" w:rsidRDefault="00174451" w:rsidP="00174451"/>
    <w:p w14:paraId="425AE952" w14:textId="34B5D824" w:rsidR="00174451" w:rsidRDefault="00174451" w:rsidP="00174451"/>
    <w:p w14:paraId="3F319F64" w14:textId="6DBC8FA6" w:rsidR="00174451" w:rsidRDefault="00174451" w:rsidP="00174451"/>
    <w:p w14:paraId="75DFC8B7" w14:textId="25240699" w:rsidR="00174451" w:rsidRDefault="00174451" w:rsidP="00174451"/>
    <w:p w14:paraId="78C60344" w14:textId="0B9C399E" w:rsidR="00174451" w:rsidRPr="00174451" w:rsidRDefault="00174451" w:rsidP="00174451">
      <w:pPr>
        <w:jc w:val="center"/>
        <w:rPr>
          <w:rFonts w:ascii="Bahnschrift SemiBold Condensed" w:hAnsi="Bahnschrift SemiBold Condensed"/>
          <w:color w:val="D83B01"/>
          <w:sz w:val="144"/>
          <w:szCs w:val="144"/>
        </w:rPr>
      </w:pPr>
      <w:r w:rsidRPr="00174451">
        <w:rPr>
          <w:rFonts w:ascii="Bahnschrift SemiBold Condensed" w:hAnsi="Bahnschrift SemiBold Condensed"/>
          <w:color w:val="D83B01"/>
          <w:sz w:val="144"/>
          <w:szCs w:val="144"/>
        </w:rPr>
        <w:t>THANK YOU!</w:t>
      </w:r>
    </w:p>
    <w:p w14:paraId="0282DEF1" w14:textId="5F78413C" w:rsidR="00174451" w:rsidRDefault="00174451" w:rsidP="00174451">
      <w:pPr>
        <w:tabs>
          <w:tab w:val="left" w:pos="2321"/>
        </w:tabs>
      </w:pPr>
    </w:p>
    <w:p w14:paraId="74FA3621" w14:textId="3DFB77EA" w:rsidR="00174451" w:rsidRDefault="00174451" w:rsidP="00174451"/>
    <w:p w14:paraId="73342372" w14:textId="3240CBA5" w:rsidR="00174451" w:rsidRDefault="00174451" w:rsidP="00174451"/>
    <w:p w14:paraId="7AD13CE6" w14:textId="481A3A17" w:rsidR="00174451" w:rsidRDefault="00174451" w:rsidP="00174451"/>
    <w:p w14:paraId="31336BFC" w14:textId="1CC25E0B" w:rsidR="00174451" w:rsidRDefault="00174451" w:rsidP="00174451"/>
    <w:p w14:paraId="679E8803" w14:textId="47D4C7E3" w:rsidR="00174451" w:rsidRDefault="00174451" w:rsidP="00174451"/>
    <w:p w14:paraId="49051F6A" w14:textId="6492F814" w:rsidR="00174451" w:rsidRDefault="00174451" w:rsidP="00174451"/>
    <w:p w14:paraId="7543F78C" w14:textId="4B7C9F5C" w:rsidR="00174451" w:rsidRDefault="00174451" w:rsidP="00174451"/>
    <w:p w14:paraId="06FA5CAD" w14:textId="4DC1FA91" w:rsidR="00174451" w:rsidRDefault="00174451" w:rsidP="00174451"/>
    <w:p w14:paraId="25B65C7A" w14:textId="600678F4" w:rsidR="00174451" w:rsidRDefault="00174451" w:rsidP="00174451"/>
    <w:p w14:paraId="735B112A" w14:textId="07AE6103" w:rsidR="00174451" w:rsidRDefault="00174451" w:rsidP="00174451"/>
    <w:p w14:paraId="47CC612B" w14:textId="77777777" w:rsidR="00174451" w:rsidRPr="00174451" w:rsidRDefault="00174451" w:rsidP="00174451"/>
    <w:sectPr w:rsidR="00174451" w:rsidRPr="00174451" w:rsidSect="00920EAE">
      <w:footerReference w:type="default" r:id="rId25"/>
      <w:pgSz w:w="12240" w:h="15840"/>
      <w:pgMar w:top="1440" w:right="1440" w:bottom="1440" w:left="1440" w:header="720" w:footer="144" w:gutter="0"/>
      <w:pgBorders w:offsetFrom="page">
        <w:top w:val="double" w:sz="2" w:space="24" w:color="833C0B" w:themeColor="accent2" w:themeShade="80"/>
        <w:left w:val="double" w:sz="2" w:space="24" w:color="833C0B" w:themeColor="accent2" w:themeShade="80"/>
        <w:bottom w:val="double" w:sz="2" w:space="24" w:color="833C0B" w:themeColor="accent2" w:themeShade="80"/>
        <w:right w:val="double" w:sz="2" w:space="24" w:color="833C0B" w:themeColor="accent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969A4" w14:textId="77777777" w:rsidR="00CE5276" w:rsidRDefault="00CE5276" w:rsidP="008F1194">
      <w:pPr>
        <w:spacing w:after="0" w:line="240" w:lineRule="auto"/>
      </w:pPr>
      <w:r>
        <w:separator/>
      </w:r>
    </w:p>
  </w:endnote>
  <w:endnote w:type="continuationSeparator" w:id="0">
    <w:p w14:paraId="442F577F" w14:textId="77777777" w:rsidR="00CE5276" w:rsidRDefault="00CE5276"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3288239"/>
      <w:docPartObj>
        <w:docPartGallery w:val="Page Numbers (Bottom of Page)"/>
        <w:docPartUnique/>
      </w:docPartObj>
    </w:sdtPr>
    <w:sdtEndPr>
      <w:rPr>
        <w:noProof/>
      </w:rPr>
    </w:sdtEndPr>
    <w:sdtContent>
      <w:p w14:paraId="28BB9070" w14:textId="77777777" w:rsidR="00946FED" w:rsidRDefault="00946FED">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3EA0F021" w14:textId="77777777" w:rsidR="00946FED" w:rsidRDefault="00946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98E7C" w14:textId="77777777" w:rsidR="00CE5276" w:rsidRDefault="00CE5276" w:rsidP="008F1194">
      <w:pPr>
        <w:spacing w:after="0" w:line="240" w:lineRule="auto"/>
      </w:pPr>
      <w:r>
        <w:separator/>
      </w:r>
    </w:p>
  </w:footnote>
  <w:footnote w:type="continuationSeparator" w:id="0">
    <w:p w14:paraId="4A47F741" w14:textId="77777777" w:rsidR="00CE5276" w:rsidRDefault="00CE5276" w:rsidP="008F1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463DE"/>
    <w:multiLevelType w:val="hybridMultilevel"/>
    <w:tmpl w:val="0BC617D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0796839"/>
    <w:multiLevelType w:val="hybridMultilevel"/>
    <w:tmpl w:val="D41CB6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473C4"/>
    <w:multiLevelType w:val="hybridMultilevel"/>
    <w:tmpl w:val="F0AEFD04"/>
    <w:lvl w:ilvl="0" w:tplc="DEC823F6">
      <w:start w:val="1"/>
      <w:numFmt w:val="bullet"/>
      <w:lvlText w:val=""/>
      <w:lvlJc w:val="left"/>
      <w:pPr>
        <w:ind w:left="1800" w:hanging="360"/>
      </w:pPr>
      <w:rPr>
        <w:rFonts w:ascii="Wingdings" w:hAnsi="Wingdings"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31B17A5"/>
    <w:multiLevelType w:val="hybridMultilevel"/>
    <w:tmpl w:val="A4CEDA62"/>
    <w:lvl w:ilvl="0" w:tplc="04090009">
      <w:start w:val="1"/>
      <w:numFmt w:val="bullet"/>
      <w:lvlText w:val=""/>
      <w:lvlJc w:val="left"/>
      <w:pPr>
        <w:ind w:left="1792" w:hanging="360"/>
      </w:pPr>
      <w:rPr>
        <w:rFonts w:ascii="Wingdings" w:hAnsi="Wingdings" w:hint="default"/>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4" w15:restartNumberingAfterBreak="0">
    <w:nsid w:val="436375BE"/>
    <w:multiLevelType w:val="hybridMultilevel"/>
    <w:tmpl w:val="9DC625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AAE055B"/>
    <w:multiLevelType w:val="hybridMultilevel"/>
    <w:tmpl w:val="E34C802E"/>
    <w:lvl w:ilvl="0" w:tplc="E6E8F3CA">
      <w:start w:val="1"/>
      <w:numFmt w:val="lowerRoman"/>
      <w:lvlText w:val="%1."/>
      <w:lvlJc w:val="righ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5AF82A27"/>
    <w:multiLevelType w:val="hybridMultilevel"/>
    <w:tmpl w:val="C4CA1574"/>
    <w:lvl w:ilvl="0" w:tplc="0409000F">
      <w:start w:val="1"/>
      <w:numFmt w:val="decimal"/>
      <w:lvlText w:val="%1."/>
      <w:lvlJc w:val="left"/>
      <w:pPr>
        <w:ind w:left="3176" w:hanging="360"/>
      </w:pPr>
    </w:lvl>
    <w:lvl w:ilvl="1" w:tplc="04090019" w:tentative="1">
      <w:start w:val="1"/>
      <w:numFmt w:val="lowerLetter"/>
      <w:lvlText w:val="%2."/>
      <w:lvlJc w:val="left"/>
      <w:pPr>
        <w:ind w:left="3896" w:hanging="360"/>
      </w:pPr>
    </w:lvl>
    <w:lvl w:ilvl="2" w:tplc="0409001B" w:tentative="1">
      <w:start w:val="1"/>
      <w:numFmt w:val="lowerRoman"/>
      <w:lvlText w:val="%3."/>
      <w:lvlJc w:val="right"/>
      <w:pPr>
        <w:ind w:left="4616" w:hanging="180"/>
      </w:pPr>
    </w:lvl>
    <w:lvl w:ilvl="3" w:tplc="0409000F" w:tentative="1">
      <w:start w:val="1"/>
      <w:numFmt w:val="decimal"/>
      <w:lvlText w:val="%4."/>
      <w:lvlJc w:val="left"/>
      <w:pPr>
        <w:ind w:left="5336" w:hanging="360"/>
      </w:pPr>
    </w:lvl>
    <w:lvl w:ilvl="4" w:tplc="04090019" w:tentative="1">
      <w:start w:val="1"/>
      <w:numFmt w:val="lowerLetter"/>
      <w:lvlText w:val="%5."/>
      <w:lvlJc w:val="left"/>
      <w:pPr>
        <w:ind w:left="6056" w:hanging="360"/>
      </w:pPr>
    </w:lvl>
    <w:lvl w:ilvl="5" w:tplc="0409001B" w:tentative="1">
      <w:start w:val="1"/>
      <w:numFmt w:val="lowerRoman"/>
      <w:lvlText w:val="%6."/>
      <w:lvlJc w:val="right"/>
      <w:pPr>
        <w:ind w:left="6776" w:hanging="180"/>
      </w:pPr>
    </w:lvl>
    <w:lvl w:ilvl="6" w:tplc="0409000F" w:tentative="1">
      <w:start w:val="1"/>
      <w:numFmt w:val="decimal"/>
      <w:lvlText w:val="%7."/>
      <w:lvlJc w:val="left"/>
      <w:pPr>
        <w:ind w:left="7496" w:hanging="360"/>
      </w:pPr>
    </w:lvl>
    <w:lvl w:ilvl="7" w:tplc="04090019" w:tentative="1">
      <w:start w:val="1"/>
      <w:numFmt w:val="lowerLetter"/>
      <w:lvlText w:val="%8."/>
      <w:lvlJc w:val="left"/>
      <w:pPr>
        <w:ind w:left="8216" w:hanging="360"/>
      </w:pPr>
    </w:lvl>
    <w:lvl w:ilvl="8" w:tplc="0409001B" w:tentative="1">
      <w:start w:val="1"/>
      <w:numFmt w:val="lowerRoman"/>
      <w:lvlText w:val="%9."/>
      <w:lvlJc w:val="right"/>
      <w:pPr>
        <w:ind w:left="8936" w:hanging="180"/>
      </w:pPr>
    </w:lvl>
  </w:abstractNum>
  <w:abstractNum w:abstractNumId="7" w15:restartNumberingAfterBreak="0">
    <w:nsid w:val="63836C2C"/>
    <w:multiLevelType w:val="hybridMultilevel"/>
    <w:tmpl w:val="4ED4A546"/>
    <w:lvl w:ilvl="0" w:tplc="DEC823F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424971"/>
    <w:multiLevelType w:val="hybridMultilevel"/>
    <w:tmpl w:val="DAD22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BB134F"/>
    <w:multiLevelType w:val="hybridMultilevel"/>
    <w:tmpl w:val="F5D81F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3"/>
  </w:num>
  <w:num w:numId="5">
    <w:abstractNumId w:val="2"/>
  </w:num>
  <w:num w:numId="6">
    <w:abstractNumId w:val="1"/>
  </w:num>
  <w:num w:numId="7">
    <w:abstractNumId w:val="7"/>
  </w:num>
  <w:num w:numId="8">
    <w:abstractNumId w:val="9"/>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A8"/>
    <w:rsid w:val="000048CB"/>
    <w:rsid w:val="00051DFE"/>
    <w:rsid w:val="000A7CCA"/>
    <w:rsid w:val="000F6C90"/>
    <w:rsid w:val="0013497E"/>
    <w:rsid w:val="0014729A"/>
    <w:rsid w:val="00147EAE"/>
    <w:rsid w:val="00152E5A"/>
    <w:rsid w:val="00174451"/>
    <w:rsid w:val="00174F40"/>
    <w:rsid w:val="00175FA4"/>
    <w:rsid w:val="00191D63"/>
    <w:rsid w:val="001A1355"/>
    <w:rsid w:val="001C4430"/>
    <w:rsid w:val="001D5B2D"/>
    <w:rsid w:val="00221885"/>
    <w:rsid w:val="00241A86"/>
    <w:rsid w:val="0025092A"/>
    <w:rsid w:val="002725C2"/>
    <w:rsid w:val="00277281"/>
    <w:rsid w:val="002C1E2C"/>
    <w:rsid w:val="00311990"/>
    <w:rsid w:val="00344CB3"/>
    <w:rsid w:val="00350112"/>
    <w:rsid w:val="003547AC"/>
    <w:rsid w:val="003817E0"/>
    <w:rsid w:val="003923EF"/>
    <w:rsid w:val="003B4A35"/>
    <w:rsid w:val="00404562"/>
    <w:rsid w:val="0040464F"/>
    <w:rsid w:val="00421F9B"/>
    <w:rsid w:val="00435F2E"/>
    <w:rsid w:val="00450BBB"/>
    <w:rsid w:val="0045373C"/>
    <w:rsid w:val="00493569"/>
    <w:rsid w:val="004C32B5"/>
    <w:rsid w:val="00513443"/>
    <w:rsid w:val="00535B50"/>
    <w:rsid w:val="005426A5"/>
    <w:rsid w:val="0059456E"/>
    <w:rsid w:val="00617E9C"/>
    <w:rsid w:val="00623E77"/>
    <w:rsid w:val="00631541"/>
    <w:rsid w:val="006825A8"/>
    <w:rsid w:val="006B2F2B"/>
    <w:rsid w:val="00721A47"/>
    <w:rsid w:val="00751557"/>
    <w:rsid w:val="00772A83"/>
    <w:rsid w:val="007A4B7E"/>
    <w:rsid w:val="007F46D6"/>
    <w:rsid w:val="00852BBD"/>
    <w:rsid w:val="008A3CD7"/>
    <w:rsid w:val="008B0B21"/>
    <w:rsid w:val="008E5632"/>
    <w:rsid w:val="008F1194"/>
    <w:rsid w:val="00917CC0"/>
    <w:rsid w:val="00920EAE"/>
    <w:rsid w:val="009358CF"/>
    <w:rsid w:val="00935DD1"/>
    <w:rsid w:val="00946FED"/>
    <w:rsid w:val="009671B3"/>
    <w:rsid w:val="00974A50"/>
    <w:rsid w:val="009775A0"/>
    <w:rsid w:val="00992681"/>
    <w:rsid w:val="00A074D0"/>
    <w:rsid w:val="00A41FE6"/>
    <w:rsid w:val="00A43F3A"/>
    <w:rsid w:val="00A95895"/>
    <w:rsid w:val="00AB5E0F"/>
    <w:rsid w:val="00AD2BD5"/>
    <w:rsid w:val="00B04624"/>
    <w:rsid w:val="00B414EC"/>
    <w:rsid w:val="00C46E3A"/>
    <w:rsid w:val="00C6251A"/>
    <w:rsid w:val="00CD2146"/>
    <w:rsid w:val="00CE03B5"/>
    <w:rsid w:val="00CE5276"/>
    <w:rsid w:val="00D30F4A"/>
    <w:rsid w:val="00D5153F"/>
    <w:rsid w:val="00D71C9E"/>
    <w:rsid w:val="00DA7DF6"/>
    <w:rsid w:val="00E25BC6"/>
    <w:rsid w:val="00E53E02"/>
    <w:rsid w:val="00E600C9"/>
    <w:rsid w:val="00EA5F84"/>
    <w:rsid w:val="00EA6187"/>
    <w:rsid w:val="00EB76CF"/>
    <w:rsid w:val="00EC36F5"/>
    <w:rsid w:val="00EF53B0"/>
    <w:rsid w:val="00F823AD"/>
    <w:rsid w:val="00F82AF2"/>
    <w:rsid w:val="00FB1147"/>
    <w:rsid w:val="00FB13F4"/>
    <w:rsid w:val="00FF1DDE"/>
    <w:rsid w:val="00FF1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0F9C9"/>
  <w15:chartTrackingRefBased/>
  <w15:docId w15:val="{410B3E22-1BB3-4A2C-B24D-224DAD2E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194"/>
  </w:style>
  <w:style w:type="paragraph" w:styleId="Footer">
    <w:name w:val="footer"/>
    <w:basedOn w:val="Normal"/>
    <w:link w:val="FooterChar"/>
    <w:uiPriority w:val="99"/>
    <w:unhideWhenUsed/>
    <w:rsid w:val="008F1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194"/>
  </w:style>
  <w:style w:type="paragraph" w:styleId="NoSpacing">
    <w:name w:val="No Spacing"/>
    <w:link w:val="NoSpacingChar"/>
    <w:uiPriority w:val="1"/>
    <w:qFormat/>
    <w:rsid w:val="008F1194"/>
    <w:pPr>
      <w:spacing w:after="0" w:line="240" w:lineRule="auto"/>
    </w:pPr>
    <w:rPr>
      <w:rFonts w:eastAsiaTheme="minorEastAsia"/>
    </w:rPr>
  </w:style>
  <w:style w:type="character" w:customStyle="1" w:styleId="NoSpacingChar">
    <w:name w:val="No Spacing Char"/>
    <w:basedOn w:val="DefaultParagraphFont"/>
    <w:link w:val="NoSpacing"/>
    <w:uiPriority w:val="1"/>
    <w:rsid w:val="008F1194"/>
    <w:rPr>
      <w:rFonts w:eastAsiaTheme="minorEastAsia"/>
    </w:rPr>
  </w:style>
  <w:style w:type="paragraph" w:styleId="ListParagraph">
    <w:name w:val="List Paragraph"/>
    <w:basedOn w:val="Normal"/>
    <w:uiPriority w:val="34"/>
    <w:qFormat/>
    <w:rsid w:val="00191D63"/>
    <w:pPr>
      <w:ind w:left="720"/>
      <w:contextualSpacing/>
    </w:p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table" w:styleId="GridTable5Dark-Accent2">
    <w:name w:val="Grid Table 5 Dark Accent 2"/>
    <w:basedOn w:val="TableNormal"/>
    <w:uiPriority w:val="50"/>
    <w:rsid w:val="004935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SubtleEmphasis">
    <w:name w:val="Subtle Emphasis"/>
    <w:basedOn w:val="DefaultParagraphFont"/>
    <w:uiPriority w:val="19"/>
    <w:qFormat/>
    <w:rsid w:val="001A135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778530">
      <w:bodyDiv w:val="1"/>
      <w:marLeft w:val="0"/>
      <w:marRight w:val="0"/>
      <w:marTop w:val="0"/>
      <w:marBottom w:val="0"/>
      <w:divBdr>
        <w:top w:val="none" w:sz="0" w:space="0" w:color="auto"/>
        <w:left w:val="none" w:sz="0" w:space="0" w:color="auto"/>
        <w:bottom w:val="none" w:sz="0" w:space="0" w:color="auto"/>
        <w:right w:val="none" w:sz="0" w:space="0" w:color="auto"/>
      </w:divBdr>
    </w:div>
    <w:div w:id="841046955">
      <w:bodyDiv w:val="1"/>
      <w:marLeft w:val="0"/>
      <w:marRight w:val="0"/>
      <w:marTop w:val="0"/>
      <w:marBottom w:val="0"/>
      <w:divBdr>
        <w:top w:val="none" w:sz="0" w:space="0" w:color="auto"/>
        <w:left w:val="none" w:sz="0" w:space="0" w:color="auto"/>
        <w:bottom w:val="none" w:sz="0" w:space="0" w:color="auto"/>
        <w:right w:val="none" w:sz="0" w:space="0" w:color="auto"/>
      </w:divBdr>
    </w:div>
    <w:div w:id="892353155">
      <w:bodyDiv w:val="1"/>
      <w:marLeft w:val="0"/>
      <w:marRight w:val="0"/>
      <w:marTop w:val="0"/>
      <w:marBottom w:val="0"/>
      <w:divBdr>
        <w:top w:val="none" w:sz="0" w:space="0" w:color="auto"/>
        <w:left w:val="none" w:sz="0" w:space="0" w:color="auto"/>
        <w:bottom w:val="none" w:sz="0" w:space="0" w:color="auto"/>
        <w:right w:val="none" w:sz="0" w:space="0" w:color="auto"/>
      </w:divBdr>
    </w:div>
    <w:div w:id="970130114">
      <w:bodyDiv w:val="1"/>
      <w:marLeft w:val="0"/>
      <w:marRight w:val="0"/>
      <w:marTop w:val="0"/>
      <w:marBottom w:val="0"/>
      <w:divBdr>
        <w:top w:val="none" w:sz="0" w:space="0" w:color="auto"/>
        <w:left w:val="none" w:sz="0" w:space="0" w:color="auto"/>
        <w:bottom w:val="none" w:sz="0" w:space="0" w:color="auto"/>
        <w:right w:val="none" w:sz="0" w:space="0" w:color="auto"/>
      </w:divBdr>
    </w:div>
    <w:div w:id="1004629449">
      <w:bodyDiv w:val="1"/>
      <w:marLeft w:val="0"/>
      <w:marRight w:val="0"/>
      <w:marTop w:val="0"/>
      <w:marBottom w:val="0"/>
      <w:divBdr>
        <w:top w:val="none" w:sz="0" w:space="0" w:color="auto"/>
        <w:left w:val="none" w:sz="0" w:space="0" w:color="auto"/>
        <w:bottom w:val="none" w:sz="0" w:space="0" w:color="auto"/>
        <w:right w:val="none" w:sz="0" w:space="0" w:color="auto"/>
      </w:divBdr>
    </w:div>
    <w:div w:id="1014844351">
      <w:bodyDiv w:val="1"/>
      <w:marLeft w:val="0"/>
      <w:marRight w:val="0"/>
      <w:marTop w:val="0"/>
      <w:marBottom w:val="0"/>
      <w:divBdr>
        <w:top w:val="none" w:sz="0" w:space="0" w:color="auto"/>
        <w:left w:val="none" w:sz="0" w:space="0" w:color="auto"/>
        <w:bottom w:val="none" w:sz="0" w:space="0" w:color="auto"/>
        <w:right w:val="none" w:sz="0" w:space="0" w:color="auto"/>
      </w:divBdr>
    </w:div>
    <w:div w:id="1064832236">
      <w:bodyDiv w:val="1"/>
      <w:marLeft w:val="0"/>
      <w:marRight w:val="0"/>
      <w:marTop w:val="0"/>
      <w:marBottom w:val="0"/>
      <w:divBdr>
        <w:top w:val="none" w:sz="0" w:space="0" w:color="auto"/>
        <w:left w:val="none" w:sz="0" w:space="0" w:color="auto"/>
        <w:bottom w:val="none" w:sz="0" w:space="0" w:color="auto"/>
        <w:right w:val="none" w:sz="0" w:space="0" w:color="auto"/>
      </w:divBdr>
    </w:div>
    <w:div w:id="1141114213">
      <w:bodyDiv w:val="1"/>
      <w:marLeft w:val="0"/>
      <w:marRight w:val="0"/>
      <w:marTop w:val="0"/>
      <w:marBottom w:val="0"/>
      <w:divBdr>
        <w:top w:val="none" w:sz="0" w:space="0" w:color="auto"/>
        <w:left w:val="none" w:sz="0" w:space="0" w:color="auto"/>
        <w:bottom w:val="none" w:sz="0" w:space="0" w:color="auto"/>
        <w:right w:val="none" w:sz="0" w:space="0" w:color="auto"/>
      </w:divBdr>
    </w:div>
    <w:div w:id="1228106364">
      <w:bodyDiv w:val="1"/>
      <w:marLeft w:val="0"/>
      <w:marRight w:val="0"/>
      <w:marTop w:val="0"/>
      <w:marBottom w:val="0"/>
      <w:divBdr>
        <w:top w:val="none" w:sz="0" w:space="0" w:color="auto"/>
        <w:left w:val="none" w:sz="0" w:space="0" w:color="auto"/>
        <w:bottom w:val="none" w:sz="0" w:space="0" w:color="auto"/>
        <w:right w:val="none" w:sz="0" w:space="0" w:color="auto"/>
      </w:divBdr>
    </w:div>
    <w:div w:id="1272130857">
      <w:bodyDiv w:val="1"/>
      <w:marLeft w:val="0"/>
      <w:marRight w:val="0"/>
      <w:marTop w:val="0"/>
      <w:marBottom w:val="0"/>
      <w:divBdr>
        <w:top w:val="none" w:sz="0" w:space="0" w:color="auto"/>
        <w:left w:val="none" w:sz="0" w:space="0" w:color="auto"/>
        <w:bottom w:val="none" w:sz="0" w:space="0" w:color="auto"/>
        <w:right w:val="none" w:sz="0" w:space="0" w:color="auto"/>
      </w:divBdr>
    </w:div>
    <w:div w:id="13475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xza\AppData\Roaming\Microsoft\Templates\Business%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Plan</Template>
  <TotalTime>377</TotalTime>
  <Pages>22</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Nexza Amarakoon</dc:creator>
  <cp:keywords/>
  <dc:description/>
  <cp:lastModifiedBy>Mr. AANP Amarakoon</cp:lastModifiedBy>
  <cp:revision>18</cp:revision>
  <dcterms:created xsi:type="dcterms:W3CDTF">2021-01-06T20:40:00Z</dcterms:created>
  <dcterms:modified xsi:type="dcterms:W3CDTF">2021-01-07T07:17:00Z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0x0101005F02E0EF7D44C04B9FA644DBFF45FF6A</vt:lpwstr>
  </property>
</Properties>
</file>